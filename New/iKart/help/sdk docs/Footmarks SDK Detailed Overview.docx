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Override PartName="/customXml/itemProps1.xml" ContentType="application/vnd.openxmlformats-officedocument.customXmlProperties+xml"/>
  <Override PartName="/word/webSettings.xml" ContentType="application/vnd.openxmlformats-officedocument.wordprocessingml.webSettings+xml"/>
  <Default Extension="png" ContentType="image/png"/>
  <Override PartName="/word/endnotes.xml" ContentType="application/vnd.openxmlformats-officedocument.wordprocessingml.endnotes+xml"/>
  <Override PartName="/word/footer2.xml" ContentType="application/vnd.openxmlformats-officedocument.wordprocessingml.footer+xml"/>
  <Override PartName="/customXml/itemProps2.xml" ContentType="application/vnd.openxmlformats-officedocument.customXmlProperties+xml"/>
  <Override PartName="/word/styles.xml" ContentType="application/vnd.openxmlformats-officedocument.wordprocessingml.styles+xml"/>
  <Override PartName="/word/theme/theme1.xml" ContentType="application/vnd.openxmlformats-officedocument.theme+xml"/>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BC3CA8" w:rsidRDefault="00BC3CA8" w:rsidP="00BC3CA8"/>
    <w:p w:rsidR="00BC3CA8" w:rsidRDefault="00BC3CA8" w:rsidP="00BC3CA8"/>
    <w:p w:rsidR="00BC3CA8" w:rsidRDefault="00BC3CA8" w:rsidP="00BC3CA8">
      <w:pPr>
        <w:jc w:val="center"/>
      </w:pPr>
      <w:r>
        <w:rPr>
          <w:noProof/>
        </w:rPr>
        <w:t xml:space="preserve">       </w:t>
      </w:r>
      <w:r w:rsidR="00DD7624" w:rsidRPr="00DD7624">
        <w:rPr>
          <w:noProof/>
        </w:rPr>
        <w:drawing>
          <wp:anchor distT="0" distB="0" distL="114300" distR="114300" simplePos="0" relativeHeight="251721728" behindDoc="1" locked="0" layoutInCell="1" allowOverlap="1">
            <wp:simplePos x="0" y="0"/>
            <wp:positionH relativeFrom="column">
              <wp:posOffset>25400</wp:posOffset>
            </wp:positionH>
            <wp:positionV relativeFrom="paragraph">
              <wp:posOffset>-197697</wp:posOffset>
            </wp:positionV>
            <wp:extent cx="5943600" cy="829734"/>
            <wp:effectExtent l="25400" t="0" r="0" b="0"/>
            <wp:wrapNone/>
            <wp:docPr id="3" name="Picture 1" descr=":::::Downloads:FootmarksLogo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FootmarksLogo_BW.jpg"/>
                    <pic:cNvPicPr>
                      <a:picLocks noChangeAspect="1" noChangeArrowheads="1"/>
                    </pic:cNvPicPr>
                  </pic:nvPicPr>
                  <pic:blipFill>
                    <a:blip r:embed="rId9"/>
                    <a:srcRect/>
                    <a:stretch>
                      <a:fillRect/>
                    </a:stretch>
                  </pic:blipFill>
                  <pic:spPr bwMode="auto">
                    <a:xfrm>
                      <a:off x="0" y="0"/>
                      <a:ext cx="5943600" cy="829310"/>
                    </a:xfrm>
                    <a:prstGeom prst="rect">
                      <a:avLst/>
                    </a:prstGeom>
                    <a:noFill/>
                    <a:ln w="9525">
                      <a:noFill/>
                      <a:miter lim="800000"/>
                      <a:headEnd/>
                      <a:tailEnd/>
                    </a:ln>
                  </pic:spPr>
                </pic:pic>
              </a:graphicData>
            </a:graphic>
          </wp:anchor>
        </w:drawing>
      </w:r>
    </w:p>
    <w:p w:rsidR="00BC3CA8" w:rsidRDefault="00BC3CA8" w:rsidP="00BC3CA8">
      <w:pPr>
        <w:jc w:val="center"/>
      </w:pPr>
    </w:p>
    <w:p w:rsidR="00BC3CA8" w:rsidRDefault="00BC3CA8" w:rsidP="00BC3CA8">
      <w:pPr>
        <w:jc w:val="center"/>
        <w:rPr>
          <w:noProof/>
        </w:rPr>
      </w:pPr>
    </w:p>
    <w:p w:rsidR="00BC3CA8" w:rsidRDefault="00BC3CA8" w:rsidP="00BC3CA8">
      <w:pPr>
        <w:jc w:val="center"/>
        <w:rPr>
          <w:noProof/>
        </w:rPr>
      </w:pPr>
    </w:p>
    <w:p w:rsidR="00BC3CA8" w:rsidRPr="001371D5" w:rsidRDefault="00BC3CA8" w:rsidP="00BC3CA8">
      <w:pPr>
        <w:jc w:val="center"/>
        <w:rPr>
          <w:sz w:val="44"/>
          <w:szCs w:val="44"/>
        </w:rPr>
      </w:pPr>
    </w:p>
    <w:p w:rsidR="00BC3CA8" w:rsidRPr="00F01902" w:rsidRDefault="00BC3CA8" w:rsidP="00BC3CA8">
      <w:pPr>
        <w:pStyle w:val="Heading1"/>
        <w:jc w:val="center"/>
        <w:rPr>
          <w:rFonts w:asciiTheme="minorHAnsi" w:hAnsiTheme="minorHAnsi"/>
        </w:rPr>
      </w:pPr>
      <w:bookmarkStart w:id="0" w:name="_Toc271294473"/>
      <w:r w:rsidRPr="00F01902">
        <w:rPr>
          <w:rFonts w:asciiTheme="minorHAnsi" w:hAnsiTheme="minorHAnsi" w:cs="Arial"/>
          <w:sz w:val="44"/>
          <w:szCs w:val="44"/>
        </w:rPr>
        <w:t>Footmarks iOS SDK</w:t>
      </w:r>
      <w:r w:rsidR="00DD7624" w:rsidRPr="00F01902">
        <w:rPr>
          <w:rFonts w:asciiTheme="minorHAnsi" w:hAnsiTheme="minorHAnsi" w:cs="Arial"/>
          <w:sz w:val="44"/>
          <w:szCs w:val="44"/>
        </w:rPr>
        <w:t>v3</w:t>
      </w:r>
      <w:r w:rsidR="00171FE7">
        <w:rPr>
          <w:rFonts w:asciiTheme="minorHAnsi" w:hAnsiTheme="minorHAnsi" w:cs="Arial"/>
          <w:sz w:val="44"/>
          <w:szCs w:val="44"/>
        </w:rPr>
        <w:t xml:space="preserve"> </w:t>
      </w:r>
      <w:r w:rsidR="00B06FF6">
        <w:rPr>
          <w:rFonts w:asciiTheme="minorHAnsi" w:hAnsiTheme="minorHAnsi" w:cs="Arial"/>
          <w:sz w:val="44"/>
          <w:szCs w:val="44"/>
        </w:rPr>
        <w:t>Detailed Overview</w:t>
      </w:r>
      <w:bookmarkEnd w:id="0"/>
    </w:p>
    <w:p w:rsidR="00BC3CA8" w:rsidRPr="00F01902" w:rsidRDefault="00BC3CA8" w:rsidP="00BC3CA8">
      <w:pPr>
        <w:rPr>
          <w:rFonts w:asciiTheme="minorHAnsi" w:hAnsiTheme="minorHAnsi"/>
        </w:rPr>
      </w:pPr>
    </w:p>
    <w:p w:rsidR="00BC3CA8" w:rsidRPr="00F01902" w:rsidRDefault="00BC3CA8" w:rsidP="00BC3CA8">
      <w:pPr>
        <w:rPr>
          <w:rFonts w:asciiTheme="minorHAnsi" w:hAnsiTheme="minorHAnsi"/>
        </w:rPr>
      </w:pPr>
    </w:p>
    <w:p w:rsidR="00BC3CA8" w:rsidRPr="00F01902" w:rsidRDefault="00BC3CA8" w:rsidP="00BC3CA8">
      <w:pPr>
        <w:rPr>
          <w:rFonts w:asciiTheme="minorHAnsi" w:hAnsiTheme="minorHAnsi"/>
        </w:rPr>
      </w:pPr>
    </w:p>
    <w:p w:rsidR="00BC3CA8" w:rsidRPr="00F01902" w:rsidRDefault="00BC3CA8" w:rsidP="00BC3CA8">
      <w:pPr>
        <w:rPr>
          <w:rFonts w:asciiTheme="minorHAnsi" w:hAnsiTheme="minorHAnsi"/>
        </w:rPr>
      </w:pPr>
    </w:p>
    <w:p w:rsidR="00BC3CA8" w:rsidRPr="00F01902" w:rsidRDefault="00BC3CA8" w:rsidP="00BC3CA8">
      <w:pPr>
        <w:rPr>
          <w:rFonts w:asciiTheme="minorHAnsi" w:hAnsiTheme="minorHAnsi"/>
        </w:rPr>
      </w:pPr>
    </w:p>
    <w:p w:rsidR="00BC3CA8" w:rsidRPr="00F01902" w:rsidRDefault="00BC3CA8" w:rsidP="00BC3CA8">
      <w:pPr>
        <w:rPr>
          <w:rFonts w:asciiTheme="minorHAnsi" w:hAnsiTheme="minorHAnsi"/>
        </w:rPr>
      </w:pPr>
    </w:p>
    <w:p w:rsidR="00BC3CA8" w:rsidRPr="00F01902" w:rsidRDefault="00BC3CA8" w:rsidP="00BC3CA8">
      <w:pPr>
        <w:rPr>
          <w:rFonts w:asciiTheme="minorHAnsi" w:hAnsiTheme="minorHAnsi"/>
        </w:rPr>
      </w:pPr>
    </w:p>
    <w:p w:rsidR="00BC3CA8" w:rsidRPr="00F01902" w:rsidRDefault="00BC3CA8" w:rsidP="00BC3CA8">
      <w:pPr>
        <w:rPr>
          <w:rFonts w:asciiTheme="minorHAnsi" w:hAnsiTheme="minorHAnsi"/>
        </w:rPr>
      </w:pPr>
    </w:p>
    <w:p w:rsidR="00BC3CA8" w:rsidRPr="00F01902" w:rsidRDefault="00BC3CA8" w:rsidP="00BC3CA8">
      <w:pPr>
        <w:rPr>
          <w:rFonts w:asciiTheme="minorHAnsi" w:hAnsiTheme="minorHAnsi"/>
        </w:rPr>
      </w:pPr>
    </w:p>
    <w:p w:rsidR="00BC3CA8" w:rsidRPr="00F01902" w:rsidRDefault="00BC3CA8" w:rsidP="00BC3CA8">
      <w:pPr>
        <w:rPr>
          <w:rFonts w:asciiTheme="minorHAnsi" w:hAnsiTheme="minorHAnsi"/>
        </w:rPr>
      </w:pPr>
    </w:p>
    <w:p w:rsidR="00BC3CA8" w:rsidRPr="00F01902" w:rsidRDefault="00BC3CA8" w:rsidP="00BC3CA8">
      <w:pPr>
        <w:rPr>
          <w:rFonts w:asciiTheme="minorHAnsi" w:hAnsiTheme="minorHAnsi"/>
        </w:rPr>
      </w:pPr>
    </w:p>
    <w:p w:rsidR="00BC3CA8" w:rsidRPr="00F01902" w:rsidRDefault="00BC3CA8" w:rsidP="00BC3CA8">
      <w:pPr>
        <w:rPr>
          <w:rFonts w:asciiTheme="minorHAnsi" w:hAnsiTheme="minorHAnsi"/>
        </w:rPr>
      </w:pPr>
    </w:p>
    <w:p w:rsidR="00BC3CA8" w:rsidRPr="00F01902" w:rsidRDefault="00BC3CA8" w:rsidP="00BC3CA8">
      <w:pPr>
        <w:rPr>
          <w:rFonts w:asciiTheme="minorHAnsi" w:hAnsiTheme="minorHAnsi"/>
        </w:rPr>
      </w:pPr>
    </w:p>
    <w:p w:rsidR="00BC3CA8" w:rsidRPr="00F01902" w:rsidRDefault="00BC3CA8" w:rsidP="00BC3CA8">
      <w:pPr>
        <w:rPr>
          <w:rFonts w:asciiTheme="minorHAnsi" w:hAnsiTheme="minorHAnsi"/>
        </w:rPr>
      </w:pPr>
    </w:p>
    <w:p w:rsidR="00BC3CA8" w:rsidRPr="00F01902" w:rsidRDefault="00BC3CA8" w:rsidP="00BC3CA8">
      <w:pPr>
        <w:rPr>
          <w:rFonts w:asciiTheme="minorHAnsi" w:hAnsiTheme="minorHAnsi"/>
        </w:rPr>
      </w:pPr>
    </w:p>
    <w:p w:rsidR="00BC3CA8" w:rsidRPr="00F01902" w:rsidRDefault="00BC3CA8" w:rsidP="00BC3CA8">
      <w:pPr>
        <w:rPr>
          <w:rFonts w:asciiTheme="minorHAnsi" w:hAnsiTheme="minorHAnsi"/>
        </w:rPr>
      </w:pPr>
    </w:p>
    <w:p w:rsidR="00BC3CA8" w:rsidRPr="00F01902" w:rsidRDefault="00BC3CA8" w:rsidP="00BC3CA8">
      <w:pPr>
        <w:rPr>
          <w:rFonts w:asciiTheme="minorHAnsi" w:hAnsiTheme="minorHAnsi"/>
        </w:rPr>
      </w:pPr>
      <w:r w:rsidRPr="00F01902">
        <w:rPr>
          <w:rFonts w:asciiTheme="minorHAnsi" w:hAnsiTheme="minorHAnsi"/>
          <w:b/>
        </w:rPr>
        <w:t>Patent Notice</w:t>
      </w:r>
      <w:r w:rsidRPr="00F01902">
        <w:rPr>
          <w:rFonts w:asciiTheme="minorHAnsi" w:hAnsiTheme="minorHAnsi"/>
        </w:rPr>
        <w:t>: Various use cases and technical information provided herein are protected by a series of provisional and non-provisional patent applications.</w:t>
      </w:r>
    </w:p>
    <w:p w:rsidR="00BC3CA8" w:rsidRPr="00F01902" w:rsidRDefault="00BC3CA8" w:rsidP="00BC3CA8">
      <w:pPr>
        <w:rPr>
          <w:rFonts w:asciiTheme="minorHAnsi" w:hAnsiTheme="minorHAnsi"/>
        </w:rPr>
      </w:pPr>
    </w:p>
    <w:p w:rsidR="00BC3CA8" w:rsidRPr="00F01902" w:rsidRDefault="00BC3CA8" w:rsidP="00BC3CA8">
      <w:pPr>
        <w:jc w:val="center"/>
        <w:rPr>
          <w:rFonts w:asciiTheme="minorHAnsi" w:hAnsiTheme="minorHAnsi"/>
        </w:rPr>
      </w:pPr>
      <w:r w:rsidRPr="00F01902">
        <w:rPr>
          <w:rFonts w:asciiTheme="minorHAnsi" w:hAnsiTheme="minorHAnsi"/>
        </w:rPr>
        <w:t>Copyright © 2013 Footmarks, Inc. – All Rights Reserved Worldwide – Patent Pending</w:t>
      </w:r>
    </w:p>
    <w:p w:rsidR="00BC3CA8" w:rsidRPr="00F01902" w:rsidRDefault="00BC3CA8" w:rsidP="00BC3CA8">
      <w:pPr>
        <w:jc w:val="center"/>
        <w:rPr>
          <w:rFonts w:asciiTheme="minorHAnsi" w:hAnsiTheme="minorHAnsi"/>
        </w:rPr>
      </w:pPr>
      <w:r w:rsidRPr="00F01902">
        <w:rPr>
          <w:rFonts w:asciiTheme="minorHAnsi" w:hAnsiTheme="minorHAnsi"/>
        </w:rPr>
        <w:t>This document may not be reproduced without the expressed permission of Footmarks, Inc.</w:t>
      </w:r>
    </w:p>
    <w:p w:rsidR="00BC3CA8" w:rsidRPr="00F01902" w:rsidRDefault="00BC3CA8" w:rsidP="00BC3CA8">
      <w:pPr>
        <w:jc w:val="center"/>
        <w:rPr>
          <w:rFonts w:asciiTheme="minorHAnsi" w:hAnsiTheme="minorHAnsi"/>
        </w:rPr>
      </w:pPr>
      <w:r w:rsidRPr="00F01902">
        <w:rPr>
          <w:rFonts w:asciiTheme="minorHAnsi" w:hAnsiTheme="minorHAnsi"/>
        </w:rPr>
        <w:t>Any reproduction, without authorization, is an infringement of Footmarks copyright.</w:t>
      </w:r>
    </w:p>
    <w:p w:rsidR="00BC3CA8" w:rsidRPr="00F01902" w:rsidRDefault="00BC3CA8" w:rsidP="00BC3CA8">
      <w:pPr>
        <w:jc w:val="center"/>
        <w:rPr>
          <w:rFonts w:asciiTheme="minorHAnsi" w:hAnsiTheme="minorHAnsi"/>
        </w:rPr>
      </w:pPr>
    </w:p>
    <w:p w:rsidR="00BC3CA8" w:rsidRPr="00F01902" w:rsidRDefault="00BC3CA8" w:rsidP="00BC3CA8">
      <w:pPr>
        <w:jc w:val="center"/>
        <w:rPr>
          <w:rFonts w:asciiTheme="minorHAnsi" w:hAnsiTheme="minorHAnsi"/>
        </w:rPr>
      </w:pPr>
      <w:r w:rsidRPr="00F01902">
        <w:rPr>
          <w:rFonts w:asciiTheme="minorHAnsi" w:hAnsiTheme="minorHAnsi"/>
        </w:rPr>
        <w:t>This document contains confidential and proprietary information.</w:t>
      </w:r>
    </w:p>
    <w:p w:rsidR="00BC3CA8" w:rsidRPr="00F01902" w:rsidRDefault="00BC3CA8" w:rsidP="00BC3CA8">
      <w:pPr>
        <w:jc w:val="center"/>
        <w:rPr>
          <w:rFonts w:asciiTheme="minorHAnsi" w:hAnsiTheme="minorHAnsi"/>
        </w:rPr>
      </w:pPr>
    </w:p>
    <w:p w:rsidR="00BC3CA8" w:rsidRPr="00F01902" w:rsidRDefault="00BC3CA8" w:rsidP="00BC3CA8">
      <w:pPr>
        <w:jc w:val="center"/>
        <w:rPr>
          <w:rFonts w:asciiTheme="minorHAnsi" w:hAnsiTheme="minorHAnsi"/>
        </w:rPr>
      </w:pPr>
    </w:p>
    <w:p w:rsidR="00DD7624" w:rsidRPr="00F01902" w:rsidRDefault="00DD7624" w:rsidP="00DD7624">
      <w:pPr>
        <w:spacing w:after="200"/>
        <w:rPr>
          <w:rFonts w:asciiTheme="minorHAnsi" w:hAnsiTheme="minorHAnsi"/>
          <w:color w:val="1F497D" w:themeColor="text2"/>
          <w:sz w:val="52"/>
          <w:szCs w:val="52"/>
        </w:rPr>
      </w:pPr>
    </w:p>
    <w:p w:rsidR="00BC3CA8" w:rsidRPr="00F01902" w:rsidRDefault="00BC3CA8" w:rsidP="00DD7624">
      <w:pPr>
        <w:spacing w:after="200"/>
        <w:rPr>
          <w:rFonts w:asciiTheme="minorHAnsi" w:hAnsiTheme="minorHAnsi"/>
          <w:color w:val="1F497D" w:themeColor="text2"/>
          <w:sz w:val="52"/>
          <w:szCs w:val="52"/>
        </w:rPr>
      </w:pPr>
    </w:p>
    <w:p w:rsidR="00BC3CA8" w:rsidRPr="00F01902" w:rsidRDefault="00BC3CA8" w:rsidP="00BC3CA8">
      <w:pPr>
        <w:rPr>
          <w:rFonts w:asciiTheme="minorHAnsi" w:hAnsiTheme="minorHAnsi"/>
          <w:color w:val="1F497D" w:themeColor="text2"/>
          <w:sz w:val="52"/>
          <w:szCs w:val="52"/>
        </w:rPr>
      </w:pPr>
      <w:r w:rsidRPr="00F01902">
        <w:rPr>
          <w:rFonts w:asciiTheme="minorHAnsi" w:hAnsiTheme="minorHAnsi"/>
          <w:color w:val="1F497D" w:themeColor="text2"/>
          <w:sz w:val="52"/>
          <w:szCs w:val="52"/>
        </w:rPr>
        <w:t>Table of Contents</w:t>
      </w:r>
    </w:p>
    <w:p w:rsidR="00BC3CA8" w:rsidRPr="00F01902" w:rsidRDefault="00BC3CA8" w:rsidP="00BC3CA8">
      <w:pPr>
        <w:rPr>
          <w:rFonts w:asciiTheme="minorHAnsi" w:hAnsiTheme="minorHAnsi"/>
        </w:rPr>
      </w:pPr>
    </w:p>
    <w:p w:rsidR="00A2066B" w:rsidRDefault="00CD698B">
      <w:pPr>
        <w:pStyle w:val="TOC1"/>
        <w:tabs>
          <w:tab w:val="right" w:leader="dot" w:pos="9350"/>
        </w:tabs>
        <w:rPr>
          <w:rFonts w:asciiTheme="minorHAnsi" w:eastAsiaTheme="minorEastAsia" w:hAnsiTheme="minorHAnsi"/>
          <w:noProof/>
          <w:color w:val="auto"/>
          <w:sz w:val="24"/>
          <w:szCs w:val="24"/>
        </w:rPr>
      </w:pPr>
      <w:r w:rsidRPr="00F01902">
        <w:rPr>
          <w:rFonts w:asciiTheme="minorHAnsi" w:hAnsiTheme="minorHAnsi"/>
          <w:bCs/>
        </w:rPr>
        <w:fldChar w:fldCharType="begin"/>
      </w:r>
      <w:r w:rsidR="00BC3CA8" w:rsidRPr="00F01902">
        <w:rPr>
          <w:rFonts w:asciiTheme="minorHAnsi" w:hAnsiTheme="minorHAnsi"/>
          <w:bCs/>
        </w:rPr>
        <w:instrText xml:space="preserve"> TOC \o "1-3" \h \z \u </w:instrText>
      </w:r>
      <w:r w:rsidRPr="00F01902">
        <w:rPr>
          <w:rFonts w:asciiTheme="minorHAnsi" w:hAnsiTheme="minorHAnsi"/>
          <w:bCs/>
        </w:rPr>
        <w:fldChar w:fldCharType="separate"/>
      </w:r>
      <w:r w:rsidR="00A2066B" w:rsidRPr="00F95AEE">
        <w:rPr>
          <w:rFonts w:asciiTheme="minorHAnsi" w:hAnsiTheme="minorHAnsi" w:cs="Arial"/>
          <w:noProof/>
        </w:rPr>
        <w:t>Footmarks iOS SDKv3 Detailed Overview</w:t>
      </w:r>
      <w:r w:rsidR="00A2066B">
        <w:rPr>
          <w:noProof/>
        </w:rPr>
        <w:tab/>
      </w:r>
      <w:r>
        <w:rPr>
          <w:noProof/>
        </w:rPr>
        <w:fldChar w:fldCharType="begin"/>
      </w:r>
      <w:r w:rsidR="00A2066B">
        <w:rPr>
          <w:noProof/>
        </w:rPr>
        <w:instrText xml:space="preserve"> PAGEREF _Toc271294473 \h </w:instrText>
      </w:r>
      <w:r w:rsidR="007F7E68">
        <w:rPr>
          <w:noProof/>
        </w:rPr>
      </w:r>
      <w:r>
        <w:rPr>
          <w:noProof/>
        </w:rPr>
        <w:fldChar w:fldCharType="separate"/>
      </w:r>
      <w:r w:rsidR="00A2066B">
        <w:rPr>
          <w:noProof/>
        </w:rPr>
        <w:t>1</w:t>
      </w:r>
      <w:r>
        <w:rPr>
          <w:noProof/>
        </w:rPr>
        <w:fldChar w:fldCharType="end"/>
      </w:r>
    </w:p>
    <w:p w:rsidR="00A2066B" w:rsidRDefault="00A2066B">
      <w:pPr>
        <w:pStyle w:val="TOC1"/>
        <w:tabs>
          <w:tab w:val="right" w:leader="dot" w:pos="9350"/>
        </w:tabs>
        <w:rPr>
          <w:rFonts w:asciiTheme="minorHAnsi" w:eastAsiaTheme="minorEastAsia" w:hAnsiTheme="minorHAnsi"/>
          <w:noProof/>
          <w:color w:val="auto"/>
          <w:sz w:val="24"/>
          <w:szCs w:val="24"/>
        </w:rPr>
      </w:pPr>
      <w:r w:rsidRPr="00F95AEE">
        <w:rPr>
          <w:rFonts w:asciiTheme="minorHAnsi" w:hAnsiTheme="minorHAnsi"/>
          <w:noProof/>
        </w:rPr>
        <w:t>Document Overview</w:t>
      </w:r>
      <w:r>
        <w:rPr>
          <w:noProof/>
        </w:rPr>
        <w:tab/>
      </w:r>
      <w:r w:rsidR="00CD698B">
        <w:rPr>
          <w:noProof/>
        </w:rPr>
        <w:fldChar w:fldCharType="begin"/>
      </w:r>
      <w:r>
        <w:rPr>
          <w:noProof/>
        </w:rPr>
        <w:instrText xml:space="preserve"> PAGEREF _Toc271294474 \h </w:instrText>
      </w:r>
      <w:r w:rsidR="007F7E68">
        <w:rPr>
          <w:noProof/>
        </w:rPr>
      </w:r>
      <w:r w:rsidR="00CD698B">
        <w:rPr>
          <w:noProof/>
        </w:rPr>
        <w:fldChar w:fldCharType="separate"/>
      </w:r>
      <w:r>
        <w:rPr>
          <w:noProof/>
        </w:rPr>
        <w:t>3</w:t>
      </w:r>
      <w:r w:rsidR="00CD698B">
        <w:rPr>
          <w:noProof/>
        </w:rPr>
        <w:fldChar w:fldCharType="end"/>
      </w:r>
    </w:p>
    <w:p w:rsidR="00A2066B" w:rsidRDefault="00A2066B">
      <w:pPr>
        <w:pStyle w:val="TOC1"/>
        <w:tabs>
          <w:tab w:val="right" w:leader="dot" w:pos="9350"/>
        </w:tabs>
        <w:rPr>
          <w:rFonts w:asciiTheme="minorHAnsi" w:eastAsiaTheme="minorEastAsia" w:hAnsiTheme="minorHAnsi"/>
          <w:noProof/>
          <w:color w:val="auto"/>
          <w:sz w:val="24"/>
          <w:szCs w:val="24"/>
        </w:rPr>
      </w:pPr>
      <w:r w:rsidRPr="00F95AEE">
        <w:rPr>
          <w:rFonts w:asciiTheme="minorHAnsi" w:hAnsiTheme="minorHAnsi"/>
          <w:noProof/>
        </w:rPr>
        <w:t>Handling Beacon &amp; Experience Responses</w:t>
      </w:r>
      <w:r>
        <w:rPr>
          <w:noProof/>
        </w:rPr>
        <w:tab/>
      </w:r>
      <w:r w:rsidR="00CD698B">
        <w:rPr>
          <w:noProof/>
        </w:rPr>
        <w:fldChar w:fldCharType="begin"/>
      </w:r>
      <w:r>
        <w:rPr>
          <w:noProof/>
        </w:rPr>
        <w:instrText xml:space="preserve"> PAGEREF _Toc271294475 \h </w:instrText>
      </w:r>
      <w:r w:rsidR="007F7E68">
        <w:rPr>
          <w:noProof/>
        </w:rPr>
      </w:r>
      <w:r w:rsidR="00CD698B">
        <w:rPr>
          <w:noProof/>
        </w:rPr>
        <w:fldChar w:fldCharType="separate"/>
      </w:r>
      <w:r>
        <w:rPr>
          <w:noProof/>
        </w:rPr>
        <w:t>4</w:t>
      </w:r>
      <w:r w:rsidR="00CD698B">
        <w:rPr>
          <w:noProof/>
        </w:rPr>
        <w:fldChar w:fldCharType="end"/>
      </w:r>
    </w:p>
    <w:p w:rsidR="00A2066B" w:rsidRDefault="00A2066B">
      <w:pPr>
        <w:pStyle w:val="TOC2"/>
        <w:tabs>
          <w:tab w:val="right" w:leader="dot" w:pos="9350"/>
        </w:tabs>
        <w:rPr>
          <w:rFonts w:asciiTheme="minorHAnsi" w:eastAsiaTheme="minorEastAsia" w:hAnsiTheme="minorHAnsi"/>
          <w:noProof/>
          <w:color w:val="auto"/>
          <w:sz w:val="24"/>
          <w:szCs w:val="24"/>
        </w:rPr>
      </w:pPr>
      <w:r w:rsidRPr="00F95AEE">
        <w:rPr>
          <w:rFonts w:asciiTheme="minorHAnsi" w:hAnsiTheme="minorHAnsi"/>
          <w:noProof/>
        </w:rPr>
        <w:t>FMBeaconManager Delegate Methods</w:t>
      </w:r>
      <w:r>
        <w:rPr>
          <w:noProof/>
        </w:rPr>
        <w:tab/>
      </w:r>
      <w:r w:rsidR="00CD698B">
        <w:rPr>
          <w:noProof/>
        </w:rPr>
        <w:fldChar w:fldCharType="begin"/>
      </w:r>
      <w:r>
        <w:rPr>
          <w:noProof/>
        </w:rPr>
        <w:instrText xml:space="preserve"> PAGEREF _Toc271294476 \h </w:instrText>
      </w:r>
      <w:r w:rsidR="007F7E68">
        <w:rPr>
          <w:noProof/>
        </w:rPr>
      </w:r>
      <w:r w:rsidR="00CD698B">
        <w:rPr>
          <w:noProof/>
        </w:rPr>
        <w:fldChar w:fldCharType="separate"/>
      </w:r>
      <w:r>
        <w:rPr>
          <w:noProof/>
        </w:rPr>
        <w:t>4</w:t>
      </w:r>
      <w:r w:rsidR="00CD698B">
        <w:rPr>
          <w:noProof/>
        </w:rPr>
        <w:fldChar w:fldCharType="end"/>
      </w:r>
    </w:p>
    <w:p w:rsidR="00A2066B" w:rsidRDefault="00A2066B">
      <w:pPr>
        <w:pStyle w:val="TOC2"/>
        <w:tabs>
          <w:tab w:val="right" w:leader="dot" w:pos="9350"/>
        </w:tabs>
        <w:rPr>
          <w:rFonts w:asciiTheme="minorHAnsi" w:eastAsiaTheme="minorEastAsia" w:hAnsiTheme="minorHAnsi"/>
          <w:noProof/>
          <w:color w:val="auto"/>
          <w:sz w:val="24"/>
          <w:szCs w:val="24"/>
        </w:rPr>
      </w:pPr>
      <w:r w:rsidRPr="00F95AEE">
        <w:rPr>
          <w:rFonts w:asciiTheme="minorHAnsi" w:hAnsiTheme="minorHAnsi"/>
          <w:noProof/>
        </w:rPr>
        <w:t>ExperienceManager Delegate Methods</w:t>
      </w:r>
      <w:r>
        <w:rPr>
          <w:noProof/>
        </w:rPr>
        <w:tab/>
      </w:r>
      <w:r w:rsidR="00CD698B">
        <w:rPr>
          <w:noProof/>
        </w:rPr>
        <w:fldChar w:fldCharType="begin"/>
      </w:r>
      <w:r>
        <w:rPr>
          <w:noProof/>
        </w:rPr>
        <w:instrText xml:space="preserve"> PAGEREF _Toc271294477 \h </w:instrText>
      </w:r>
      <w:r w:rsidR="007F7E68">
        <w:rPr>
          <w:noProof/>
        </w:rPr>
      </w:r>
      <w:r w:rsidR="00CD698B">
        <w:rPr>
          <w:noProof/>
        </w:rPr>
        <w:fldChar w:fldCharType="separate"/>
      </w:r>
      <w:r>
        <w:rPr>
          <w:noProof/>
        </w:rPr>
        <w:t>5</w:t>
      </w:r>
      <w:r w:rsidR="00CD698B">
        <w:rPr>
          <w:noProof/>
        </w:rPr>
        <w:fldChar w:fldCharType="end"/>
      </w:r>
    </w:p>
    <w:p w:rsidR="00A2066B" w:rsidRDefault="00A2066B">
      <w:pPr>
        <w:pStyle w:val="TOC1"/>
        <w:tabs>
          <w:tab w:val="right" w:leader="dot" w:pos="9350"/>
        </w:tabs>
        <w:rPr>
          <w:rFonts w:asciiTheme="minorHAnsi" w:eastAsiaTheme="minorEastAsia" w:hAnsiTheme="minorHAnsi"/>
          <w:noProof/>
          <w:color w:val="auto"/>
          <w:sz w:val="24"/>
          <w:szCs w:val="24"/>
        </w:rPr>
      </w:pPr>
      <w:r w:rsidRPr="00F95AEE">
        <w:rPr>
          <w:rFonts w:asciiTheme="minorHAnsi" w:hAnsiTheme="minorHAnsi"/>
          <w:noProof/>
        </w:rPr>
        <w:t>Experience Properties</w:t>
      </w:r>
      <w:r>
        <w:rPr>
          <w:noProof/>
        </w:rPr>
        <w:tab/>
      </w:r>
      <w:r w:rsidR="00CD698B">
        <w:rPr>
          <w:noProof/>
        </w:rPr>
        <w:fldChar w:fldCharType="begin"/>
      </w:r>
      <w:r>
        <w:rPr>
          <w:noProof/>
        </w:rPr>
        <w:instrText xml:space="preserve"> PAGEREF _Toc271294478 \h </w:instrText>
      </w:r>
      <w:r w:rsidR="007F7E68">
        <w:rPr>
          <w:noProof/>
        </w:rPr>
      </w:r>
      <w:r w:rsidR="00CD698B">
        <w:rPr>
          <w:noProof/>
        </w:rPr>
        <w:fldChar w:fldCharType="separate"/>
      </w:r>
      <w:r>
        <w:rPr>
          <w:noProof/>
        </w:rPr>
        <w:t>6</w:t>
      </w:r>
      <w:r w:rsidR="00CD698B">
        <w:rPr>
          <w:noProof/>
        </w:rPr>
        <w:fldChar w:fldCharType="end"/>
      </w:r>
    </w:p>
    <w:p w:rsidR="00A2066B" w:rsidRDefault="00A2066B">
      <w:pPr>
        <w:pStyle w:val="TOC2"/>
        <w:tabs>
          <w:tab w:val="right" w:leader="dot" w:pos="9350"/>
        </w:tabs>
        <w:rPr>
          <w:rFonts w:asciiTheme="minorHAnsi" w:eastAsiaTheme="minorEastAsia" w:hAnsiTheme="minorHAnsi"/>
          <w:noProof/>
          <w:color w:val="auto"/>
          <w:sz w:val="24"/>
          <w:szCs w:val="24"/>
        </w:rPr>
      </w:pPr>
      <w:r w:rsidRPr="00F95AEE">
        <w:rPr>
          <w:rFonts w:asciiTheme="minorHAnsi" w:hAnsiTheme="minorHAnsi"/>
          <w:noProof/>
        </w:rPr>
        <w:t>Experience</w:t>
      </w:r>
      <w:r>
        <w:rPr>
          <w:noProof/>
        </w:rPr>
        <w:tab/>
      </w:r>
      <w:r w:rsidR="00CD698B">
        <w:rPr>
          <w:noProof/>
        </w:rPr>
        <w:fldChar w:fldCharType="begin"/>
      </w:r>
      <w:r>
        <w:rPr>
          <w:noProof/>
        </w:rPr>
        <w:instrText xml:space="preserve"> PAGEREF _Toc271294479 \h </w:instrText>
      </w:r>
      <w:r w:rsidR="007F7E68">
        <w:rPr>
          <w:noProof/>
        </w:rPr>
      </w:r>
      <w:r w:rsidR="00CD698B">
        <w:rPr>
          <w:noProof/>
        </w:rPr>
        <w:fldChar w:fldCharType="separate"/>
      </w:r>
      <w:r>
        <w:rPr>
          <w:noProof/>
        </w:rPr>
        <w:t>6</w:t>
      </w:r>
      <w:r w:rsidR="00CD698B">
        <w:rPr>
          <w:noProof/>
        </w:rPr>
        <w:fldChar w:fldCharType="end"/>
      </w:r>
    </w:p>
    <w:p w:rsidR="00A2066B" w:rsidRDefault="00A2066B">
      <w:pPr>
        <w:pStyle w:val="TOC2"/>
        <w:tabs>
          <w:tab w:val="right" w:leader="dot" w:pos="9350"/>
        </w:tabs>
        <w:rPr>
          <w:rFonts w:asciiTheme="minorHAnsi" w:eastAsiaTheme="minorEastAsia" w:hAnsiTheme="minorHAnsi"/>
          <w:noProof/>
          <w:color w:val="auto"/>
          <w:sz w:val="24"/>
          <w:szCs w:val="24"/>
        </w:rPr>
      </w:pPr>
      <w:r w:rsidRPr="00F95AEE">
        <w:rPr>
          <w:rFonts w:asciiTheme="minorHAnsi" w:hAnsiTheme="minorHAnsi"/>
          <w:noProof/>
        </w:rPr>
        <w:t>VideoExp</w:t>
      </w:r>
      <w:r>
        <w:rPr>
          <w:noProof/>
        </w:rPr>
        <w:tab/>
      </w:r>
      <w:r w:rsidR="00CD698B">
        <w:rPr>
          <w:noProof/>
        </w:rPr>
        <w:fldChar w:fldCharType="begin"/>
      </w:r>
      <w:r>
        <w:rPr>
          <w:noProof/>
        </w:rPr>
        <w:instrText xml:space="preserve"> PAGEREF _Toc271294480 \h </w:instrText>
      </w:r>
      <w:r w:rsidR="007F7E68">
        <w:rPr>
          <w:noProof/>
        </w:rPr>
      </w:r>
      <w:r w:rsidR="00CD698B">
        <w:rPr>
          <w:noProof/>
        </w:rPr>
        <w:fldChar w:fldCharType="separate"/>
      </w:r>
      <w:r>
        <w:rPr>
          <w:noProof/>
        </w:rPr>
        <w:t>7</w:t>
      </w:r>
      <w:r w:rsidR="00CD698B">
        <w:rPr>
          <w:noProof/>
        </w:rPr>
        <w:fldChar w:fldCharType="end"/>
      </w:r>
    </w:p>
    <w:p w:rsidR="00A2066B" w:rsidRDefault="00A2066B">
      <w:pPr>
        <w:pStyle w:val="TOC2"/>
        <w:tabs>
          <w:tab w:val="right" w:leader="dot" w:pos="9350"/>
        </w:tabs>
        <w:rPr>
          <w:rFonts w:asciiTheme="minorHAnsi" w:eastAsiaTheme="minorEastAsia" w:hAnsiTheme="minorHAnsi"/>
          <w:noProof/>
          <w:color w:val="auto"/>
          <w:sz w:val="24"/>
          <w:szCs w:val="24"/>
        </w:rPr>
      </w:pPr>
      <w:r>
        <w:rPr>
          <w:noProof/>
        </w:rPr>
        <w:t>ImageExp</w:t>
      </w:r>
      <w:r>
        <w:rPr>
          <w:noProof/>
        </w:rPr>
        <w:tab/>
      </w:r>
      <w:r w:rsidR="00CD698B">
        <w:rPr>
          <w:noProof/>
        </w:rPr>
        <w:fldChar w:fldCharType="begin"/>
      </w:r>
      <w:r>
        <w:rPr>
          <w:noProof/>
        </w:rPr>
        <w:instrText xml:space="preserve"> PAGEREF _Toc271294481 \h </w:instrText>
      </w:r>
      <w:r w:rsidR="007F7E68">
        <w:rPr>
          <w:noProof/>
        </w:rPr>
      </w:r>
      <w:r w:rsidR="00CD698B">
        <w:rPr>
          <w:noProof/>
        </w:rPr>
        <w:fldChar w:fldCharType="separate"/>
      </w:r>
      <w:r>
        <w:rPr>
          <w:noProof/>
        </w:rPr>
        <w:t>9</w:t>
      </w:r>
      <w:r w:rsidR="00CD698B">
        <w:rPr>
          <w:noProof/>
        </w:rPr>
        <w:fldChar w:fldCharType="end"/>
      </w:r>
    </w:p>
    <w:p w:rsidR="00A2066B" w:rsidRDefault="00A2066B">
      <w:pPr>
        <w:pStyle w:val="TOC2"/>
        <w:tabs>
          <w:tab w:val="right" w:leader="dot" w:pos="9350"/>
        </w:tabs>
        <w:rPr>
          <w:rFonts w:asciiTheme="minorHAnsi" w:eastAsiaTheme="minorEastAsia" w:hAnsiTheme="minorHAnsi"/>
          <w:noProof/>
          <w:color w:val="auto"/>
          <w:sz w:val="24"/>
          <w:szCs w:val="24"/>
        </w:rPr>
      </w:pPr>
      <w:r>
        <w:rPr>
          <w:noProof/>
        </w:rPr>
        <w:t>AlertExp</w:t>
      </w:r>
      <w:r>
        <w:rPr>
          <w:noProof/>
        </w:rPr>
        <w:tab/>
      </w:r>
      <w:r w:rsidR="00CD698B">
        <w:rPr>
          <w:noProof/>
        </w:rPr>
        <w:fldChar w:fldCharType="begin"/>
      </w:r>
      <w:r>
        <w:rPr>
          <w:noProof/>
        </w:rPr>
        <w:instrText xml:space="preserve"> PAGEREF _Toc271294482 \h </w:instrText>
      </w:r>
      <w:r w:rsidR="007F7E68">
        <w:rPr>
          <w:noProof/>
        </w:rPr>
      </w:r>
      <w:r w:rsidR="00CD698B">
        <w:rPr>
          <w:noProof/>
        </w:rPr>
        <w:fldChar w:fldCharType="separate"/>
      </w:r>
      <w:r>
        <w:rPr>
          <w:noProof/>
        </w:rPr>
        <w:t>10</w:t>
      </w:r>
      <w:r w:rsidR="00CD698B">
        <w:rPr>
          <w:noProof/>
        </w:rPr>
        <w:fldChar w:fldCharType="end"/>
      </w:r>
    </w:p>
    <w:p w:rsidR="00A2066B" w:rsidRDefault="00A2066B">
      <w:pPr>
        <w:pStyle w:val="TOC2"/>
        <w:tabs>
          <w:tab w:val="right" w:leader="dot" w:pos="9350"/>
        </w:tabs>
        <w:rPr>
          <w:rFonts w:asciiTheme="minorHAnsi" w:eastAsiaTheme="minorEastAsia" w:hAnsiTheme="minorHAnsi"/>
          <w:noProof/>
          <w:color w:val="auto"/>
          <w:sz w:val="24"/>
          <w:szCs w:val="24"/>
        </w:rPr>
      </w:pPr>
      <w:r>
        <w:rPr>
          <w:noProof/>
        </w:rPr>
        <w:t>CustomExp</w:t>
      </w:r>
      <w:r>
        <w:rPr>
          <w:noProof/>
        </w:rPr>
        <w:tab/>
      </w:r>
      <w:r w:rsidR="00CD698B">
        <w:rPr>
          <w:noProof/>
        </w:rPr>
        <w:fldChar w:fldCharType="begin"/>
      </w:r>
      <w:r>
        <w:rPr>
          <w:noProof/>
        </w:rPr>
        <w:instrText xml:space="preserve"> PAGEREF _Toc271294483 \h </w:instrText>
      </w:r>
      <w:r w:rsidR="007F7E68">
        <w:rPr>
          <w:noProof/>
        </w:rPr>
      </w:r>
      <w:r w:rsidR="00CD698B">
        <w:rPr>
          <w:noProof/>
        </w:rPr>
        <w:fldChar w:fldCharType="separate"/>
      </w:r>
      <w:r>
        <w:rPr>
          <w:noProof/>
        </w:rPr>
        <w:t>11</w:t>
      </w:r>
      <w:r w:rsidR="00CD698B">
        <w:rPr>
          <w:noProof/>
        </w:rPr>
        <w:fldChar w:fldCharType="end"/>
      </w:r>
    </w:p>
    <w:p w:rsidR="00BC3CA8" w:rsidRPr="00F01902" w:rsidRDefault="00CD698B" w:rsidP="00BC3CA8">
      <w:pPr>
        <w:rPr>
          <w:rFonts w:asciiTheme="minorHAnsi" w:hAnsiTheme="minorHAnsi"/>
          <w:bCs/>
        </w:rPr>
      </w:pPr>
      <w:r w:rsidRPr="00F01902">
        <w:rPr>
          <w:rFonts w:asciiTheme="minorHAnsi" w:hAnsiTheme="minorHAnsi"/>
          <w:bCs/>
        </w:rPr>
        <w:fldChar w:fldCharType="end"/>
      </w:r>
    </w:p>
    <w:p w:rsidR="00BC3CA8" w:rsidRPr="00F01902" w:rsidRDefault="00BC3CA8" w:rsidP="00BC3CA8">
      <w:pPr>
        <w:rPr>
          <w:rFonts w:asciiTheme="minorHAnsi" w:hAnsiTheme="minorHAnsi"/>
          <w:bCs/>
        </w:rPr>
      </w:pPr>
    </w:p>
    <w:p w:rsidR="00BC3CA8" w:rsidRPr="00F01902" w:rsidRDefault="00BC3CA8" w:rsidP="00BC3CA8">
      <w:pPr>
        <w:rPr>
          <w:rFonts w:asciiTheme="minorHAnsi" w:hAnsiTheme="minorHAnsi"/>
        </w:rPr>
      </w:pPr>
    </w:p>
    <w:p w:rsidR="00BC3CA8" w:rsidRPr="00F01902" w:rsidRDefault="00BC3CA8" w:rsidP="00BC3CA8">
      <w:pPr>
        <w:rPr>
          <w:rFonts w:asciiTheme="minorHAnsi" w:hAnsiTheme="minorHAnsi"/>
        </w:rPr>
      </w:pPr>
    </w:p>
    <w:p w:rsidR="00632E7F" w:rsidRDefault="00BC3CA8" w:rsidP="00BC3CA8">
      <w:pPr>
        <w:pStyle w:val="Heading1"/>
        <w:rPr>
          <w:rFonts w:asciiTheme="minorHAnsi" w:hAnsiTheme="minorHAnsi"/>
        </w:rPr>
      </w:pPr>
      <w:r w:rsidRPr="00F01902">
        <w:rPr>
          <w:rFonts w:asciiTheme="minorHAnsi" w:hAnsiTheme="minorHAnsi"/>
        </w:rPr>
        <w:br w:type="page"/>
      </w:r>
      <w:bookmarkStart w:id="1" w:name="_Toc271294474"/>
      <w:r w:rsidRPr="00F01902">
        <w:rPr>
          <w:rFonts w:asciiTheme="minorHAnsi" w:hAnsiTheme="minorHAnsi"/>
        </w:rPr>
        <w:t>Document Overview</w:t>
      </w:r>
      <w:bookmarkEnd w:id="1"/>
    </w:p>
    <w:p w:rsidR="00BC3CA8" w:rsidRPr="00632E7F" w:rsidRDefault="00BC3CA8" w:rsidP="00632E7F"/>
    <w:p w:rsidR="00BC3CA8" w:rsidRPr="00632E7F" w:rsidRDefault="00A2066B" w:rsidP="00BC3CA8">
      <w:pPr>
        <w:rPr>
          <w:rFonts w:asciiTheme="minorHAnsi" w:hAnsiTheme="minorHAnsi"/>
          <w:sz w:val="24"/>
        </w:rPr>
      </w:pPr>
      <w:r>
        <w:rPr>
          <w:rFonts w:asciiTheme="minorHAnsi" w:hAnsiTheme="minorHAnsi"/>
          <w:sz w:val="24"/>
        </w:rPr>
        <w:t>This document details the Footmarks SDK’s methods, properties, callbacks and experience response structure.  Use this document to get an in-depth understanding on how to best utilize the Footmarks SDK in conjunction with the Footmarks Cloud Service.</w:t>
      </w:r>
    </w:p>
    <w:p w:rsidR="00BC3CA8" w:rsidRPr="00F01902" w:rsidRDefault="00BC3CA8" w:rsidP="00BC3CA8">
      <w:pPr>
        <w:rPr>
          <w:rFonts w:asciiTheme="minorHAnsi" w:hAnsiTheme="minorHAnsi"/>
          <w:sz w:val="32"/>
        </w:rPr>
      </w:pPr>
    </w:p>
    <w:p w:rsidR="00BC3CA8" w:rsidRPr="00F01902" w:rsidRDefault="00BC3CA8" w:rsidP="00BC3CA8">
      <w:pPr>
        <w:rPr>
          <w:rFonts w:asciiTheme="minorHAnsi" w:hAnsiTheme="minorHAnsi"/>
          <w:sz w:val="32"/>
        </w:rPr>
      </w:pPr>
    </w:p>
    <w:p w:rsidR="00BC3CA8" w:rsidRPr="00F01902" w:rsidRDefault="00BC3CA8" w:rsidP="00BC3CA8">
      <w:pPr>
        <w:rPr>
          <w:rFonts w:asciiTheme="minorHAnsi" w:hAnsiTheme="minorHAnsi"/>
        </w:rPr>
      </w:pPr>
    </w:p>
    <w:p w:rsidR="00BC3CA8" w:rsidRPr="00F01902" w:rsidRDefault="00BC3CA8" w:rsidP="00BC3CA8">
      <w:pPr>
        <w:rPr>
          <w:rFonts w:asciiTheme="minorHAnsi" w:hAnsiTheme="minorHAnsi"/>
        </w:rPr>
      </w:pPr>
    </w:p>
    <w:p w:rsidR="00B06FF6" w:rsidRPr="00F01902" w:rsidRDefault="00370805" w:rsidP="00B06FF6">
      <w:pPr>
        <w:pStyle w:val="Heading1"/>
        <w:rPr>
          <w:rFonts w:asciiTheme="minorHAnsi" w:hAnsiTheme="minorHAnsi" w:cs="Menlo Regular"/>
          <w:color w:val="000000"/>
          <w:sz w:val="24"/>
          <w:szCs w:val="30"/>
        </w:rPr>
      </w:pPr>
      <w:r w:rsidRPr="00F01902">
        <w:rPr>
          <w:rFonts w:asciiTheme="minorHAnsi" w:hAnsiTheme="minorHAnsi"/>
        </w:rPr>
        <w:br w:type="page"/>
      </w:r>
      <w:bookmarkStart w:id="2" w:name="_Toc271282877"/>
      <w:bookmarkStart w:id="3" w:name="_Toc271294475"/>
      <w:r w:rsidR="00B06FF6" w:rsidRPr="00F01902">
        <w:rPr>
          <w:rFonts w:asciiTheme="minorHAnsi" w:hAnsiTheme="minorHAnsi"/>
        </w:rPr>
        <w:t>Handling Beacon &amp; Experience Responses</w:t>
      </w:r>
      <w:bookmarkEnd w:id="2"/>
      <w:bookmarkEnd w:id="3"/>
    </w:p>
    <w:p w:rsidR="00B06FF6" w:rsidRPr="00F01902" w:rsidRDefault="00B06FF6" w:rsidP="00B06FF6">
      <w:pPr>
        <w:pStyle w:val="Heading2"/>
        <w:rPr>
          <w:rFonts w:asciiTheme="minorHAnsi" w:hAnsiTheme="minorHAnsi"/>
        </w:rPr>
      </w:pPr>
    </w:p>
    <w:p w:rsidR="00B06FF6" w:rsidRPr="00F01902" w:rsidRDefault="00B06FF6" w:rsidP="00B06FF6">
      <w:pPr>
        <w:pStyle w:val="Heading2"/>
        <w:rPr>
          <w:rFonts w:asciiTheme="minorHAnsi" w:hAnsiTheme="minorHAnsi"/>
        </w:rPr>
      </w:pPr>
      <w:bookmarkStart w:id="4" w:name="_Toc271282878"/>
      <w:bookmarkStart w:id="5" w:name="_Toc271294476"/>
      <w:r w:rsidRPr="00F01902">
        <w:rPr>
          <w:rFonts w:asciiTheme="minorHAnsi" w:hAnsiTheme="minorHAnsi"/>
        </w:rPr>
        <w:t>FMBeaconManager Delegate Methods</w:t>
      </w:r>
      <w:bookmarkEnd w:id="4"/>
      <w:bookmarkEnd w:id="5"/>
    </w:p>
    <w:p w:rsidR="00B06FF6" w:rsidRPr="00F01902" w:rsidRDefault="00B06FF6" w:rsidP="00B06FF6">
      <w:pPr>
        <w:spacing w:after="200"/>
        <w:rPr>
          <w:rFonts w:asciiTheme="minorHAnsi" w:hAnsiTheme="minorHAnsi" w:cs="Menlo Regular"/>
          <w:sz w:val="24"/>
          <w:szCs w:val="30"/>
        </w:rPr>
      </w:pPr>
      <w:r w:rsidRPr="00F01902">
        <w:rPr>
          <w:rFonts w:asciiTheme="minorHAnsi" w:hAnsiTheme="minorHAnsi" w:cs="Menlo Regular"/>
          <w:sz w:val="24"/>
          <w:szCs w:val="30"/>
        </w:rPr>
        <w:t>Below is a list of the beacon delegate methods defined in FMBeaconManagerDelegate.</w:t>
      </w:r>
    </w:p>
    <w:p w:rsidR="00B06FF6" w:rsidRPr="00F01902" w:rsidRDefault="00B06FF6" w:rsidP="00B06FF6">
      <w:pPr>
        <w:widowControl w:val="0"/>
        <w:tabs>
          <w:tab w:val="left" w:pos="722"/>
        </w:tabs>
        <w:autoSpaceDE w:val="0"/>
        <w:autoSpaceDN w:val="0"/>
        <w:adjustRightInd w:val="0"/>
        <w:spacing w:line="240" w:lineRule="auto"/>
        <w:rPr>
          <w:rFonts w:asciiTheme="minorHAnsi" w:hAnsiTheme="minorHAnsi" w:cs="Menlo Regular"/>
          <w:szCs w:val="30"/>
        </w:rPr>
      </w:pPr>
    </w:p>
    <w:p w:rsidR="00B06FF6" w:rsidRPr="00F01902" w:rsidRDefault="00B06FF6" w:rsidP="00B06FF6">
      <w:pPr>
        <w:widowControl w:val="0"/>
        <w:tabs>
          <w:tab w:val="left" w:pos="722"/>
        </w:tabs>
        <w:autoSpaceDE w:val="0"/>
        <w:autoSpaceDN w:val="0"/>
        <w:adjustRightInd w:val="0"/>
        <w:spacing w:line="240" w:lineRule="auto"/>
        <w:rPr>
          <w:rFonts w:cs="Menlo Regular"/>
          <w:szCs w:val="30"/>
        </w:rPr>
      </w:pPr>
      <w:r w:rsidRPr="00F01902">
        <w:rPr>
          <w:rFonts w:cs="Menlo Regular"/>
          <w:szCs w:val="30"/>
        </w:rPr>
        <w:t>- (</w:t>
      </w:r>
      <w:proofErr w:type="gramStart"/>
      <w:r w:rsidRPr="00F01902">
        <w:rPr>
          <w:rFonts w:cs="Menlo Regular"/>
          <w:color w:val="AA0D91"/>
          <w:szCs w:val="30"/>
        </w:rPr>
        <w:t>void</w:t>
      </w:r>
      <w:proofErr w:type="gramEnd"/>
      <w:r w:rsidRPr="00F01902">
        <w:rPr>
          <w:rFonts w:cs="Menlo Regular"/>
          <w:szCs w:val="30"/>
        </w:rPr>
        <w:t>)beaconManager:(</w:t>
      </w:r>
      <w:r w:rsidRPr="00F01902">
        <w:rPr>
          <w:rFonts w:cs="Menlo Regular"/>
          <w:color w:val="3F6E74"/>
          <w:szCs w:val="30"/>
        </w:rPr>
        <w:t>FMBeaconManager</w:t>
      </w:r>
      <w:r w:rsidRPr="00F01902">
        <w:rPr>
          <w:rFonts w:cs="Menlo Regular"/>
          <w:szCs w:val="30"/>
        </w:rPr>
        <w:t xml:space="preserve"> *)manager</w:t>
      </w:r>
    </w:p>
    <w:p w:rsidR="00B06FF6" w:rsidRPr="00F01902" w:rsidRDefault="00B06FF6" w:rsidP="00B06FF6">
      <w:pPr>
        <w:widowControl w:val="0"/>
        <w:tabs>
          <w:tab w:val="left" w:pos="722"/>
        </w:tabs>
        <w:autoSpaceDE w:val="0"/>
        <w:autoSpaceDN w:val="0"/>
        <w:adjustRightInd w:val="0"/>
        <w:spacing w:line="240" w:lineRule="auto"/>
        <w:rPr>
          <w:rFonts w:cs="Menlo Regular"/>
          <w:szCs w:val="30"/>
        </w:rPr>
      </w:pPr>
      <w:r w:rsidRPr="00F01902">
        <w:rPr>
          <w:rFonts w:cs="Menlo Regular"/>
          <w:szCs w:val="30"/>
        </w:rPr>
        <w:t xml:space="preserve">      </w:t>
      </w:r>
      <w:proofErr w:type="gramStart"/>
      <w:r w:rsidRPr="00F01902">
        <w:rPr>
          <w:rFonts w:cs="Menlo Regular"/>
          <w:szCs w:val="30"/>
        </w:rPr>
        <w:t>didRangeBeacons</w:t>
      </w:r>
      <w:proofErr w:type="gramEnd"/>
      <w:r w:rsidRPr="00F01902">
        <w:rPr>
          <w:rFonts w:cs="Menlo Regular"/>
          <w:szCs w:val="30"/>
        </w:rPr>
        <w:t>:(</w:t>
      </w:r>
      <w:r w:rsidRPr="00F01902">
        <w:rPr>
          <w:rFonts w:cs="Menlo Regular"/>
          <w:color w:val="5C2699"/>
          <w:szCs w:val="30"/>
        </w:rPr>
        <w:t>NSArray</w:t>
      </w:r>
      <w:r w:rsidRPr="00F01902">
        <w:rPr>
          <w:rFonts w:cs="Menlo Regular"/>
          <w:szCs w:val="30"/>
        </w:rPr>
        <w:t xml:space="preserve"> *)beacons             inRegion:(</w:t>
      </w:r>
      <w:r w:rsidRPr="00F01902">
        <w:rPr>
          <w:rFonts w:cs="Menlo Regular"/>
          <w:color w:val="3F6E74"/>
          <w:szCs w:val="30"/>
        </w:rPr>
        <w:t>FMBeaconRegion</w:t>
      </w:r>
      <w:r w:rsidRPr="00F01902">
        <w:rPr>
          <w:rFonts w:cs="Menlo Regular"/>
          <w:szCs w:val="30"/>
        </w:rPr>
        <w:t xml:space="preserve"> *)region;</w:t>
      </w:r>
    </w:p>
    <w:p w:rsidR="00B06FF6" w:rsidRPr="00F01902" w:rsidRDefault="00B06FF6" w:rsidP="00B06FF6">
      <w:pPr>
        <w:widowControl w:val="0"/>
        <w:tabs>
          <w:tab w:val="left" w:pos="722"/>
        </w:tabs>
        <w:autoSpaceDE w:val="0"/>
        <w:autoSpaceDN w:val="0"/>
        <w:adjustRightInd w:val="0"/>
        <w:spacing w:line="240" w:lineRule="auto"/>
        <w:ind w:left="722"/>
        <w:rPr>
          <w:rFonts w:asciiTheme="minorHAnsi" w:hAnsiTheme="minorHAnsi" w:cs="Menlo Regular"/>
          <w:sz w:val="24"/>
          <w:szCs w:val="30"/>
        </w:rPr>
      </w:pPr>
    </w:p>
    <w:p w:rsidR="00B06FF6" w:rsidRPr="00F01902" w:rsidRDefault="00B06FF6" w:rsidP="00B06FF6">
      <w:pPr>
        <w:widowControl w:val="0"/>
        <w:tabs>
          <w:tab w:val="left" w:pos="722"/>
        </w:tabs>
        <w:autoSpaceDE w:val="0"/>
        <w:autoSpaceDN w:val="0"/>
        <w:adjustRightInd w:val="0"/>
        <w:spacing w:line="240" w:lineRule="auto"/>
        <w:rPr>
          <w:rFonts w:asciiTheme="minorHAnsi" w:hAnsiTheme="minorHAnsi" w:cs="Menlo Regular"/>
          <w:sz w:val="24"/>
          <w:szCs w:val="30"/>
        </w:rPr>
      </w:pPr>
      <w:r w:rsidRPr="00F01902">
        <w:rPr>
          <w:rFonts w:asciiTheme="minorHAnsi" w:hAnsiTheme="minorHAnsi" w:cs="Menlo Regular"/>
          <w:b/>
          <w:sz w:val="24"/>
          <w:szCs w:val="30"/>
        </w:rPr>
        <w:t>Description</w:t>
      </w:r>
      <w:r w:rsidRPr="00F01902">
        <w:rPr>
          <w:rFonts w:asciiTheme="minorHAnsi" w:hAnsiTheme="minorHAnsi" w:cs="Menlo Regular"/>
          <w:sz w:val="24"/>
          <w:szCs w:val="30"/>
        </w:rPr>
        <w:t xml:space="preserve">: Returns all Footmarks beacons in range of the user. </w:t>
      </w:r>
    </w:p>
    <w:p w:rsidR="00B06FF6" w:rsidRPr="00F01902" w:rsidRDefault="00B06FF6" w:rsidP="00B06FF6">
      <w:pPr>
        <w:widowControl w:val="0"/>
        <w:tabs>
          <w:tab w:val="left" w:pos="722"/>
        </w:tabs>
        <w:autoSpaceDE w:val="0"/>
        <w:autoSpaceDN w:val="0"/>
        <w:adjustRightInd w:val="0"/>
        <w:spacing w:line="240" w:lineRule="auto"/>
        <w:rPr>
          <w:rFonts w:asciiTheme="minorHAnsi" w:hAnsiTheme="minorHAnsi" w:cs="Menlo Regular"/>
          <w:sz w:val="24"/>
          <w:szCs w:val="30"/>
        </w:rPr>
      </w:pPr>
    </w:p>
    <w:p w:rsidR="00B06FF6" w:rsidRPr="00F01902" w:rsidRDefault="00B06FF6" w:rsidP="00B06FF6">
      <w:pPr>
        <w:widowControl w:val="0"/>
        <w:tabs>
          <w:tab w:val="left" w:pos="722"/>
        </w:tabs>
        <w:autoSpaceDE w:val="0"/>
        <w:autoSpaceDN w:val="0"/>
        <w:adjustRightInd w:val="0"/>
        <w:spacing w:line="240" w:lineRule="auto"/>
        <w:rPr>
          <w:rFonts w:asciiTheme="minorHAnsi" w:hAnsiTheme="minorHAnsi" w:cs="Menlo Regular"/>
          <w:sz w:val="24"/>
          <w:szCs w:val="30"/>
        </w:rPr>
      </w:pPr>
    </w:p>
    <w:p w:rsidR="00B06FF6" w:rsidRPr="00F01902" w:rsidRDefault="00B06FF6" w:rsidP="00B06FF6">
      <w:pPr>
        <w:widowControl w:val="0"/>
        <w:tabs>
          <w:tab w:val="left" w:pos="722"/>
        </w:tabs>
        <w:autoSpaceDE w:val="0"/>
        <w:autoSpaceDN w:val="0"/>
        <w:adjustRightInd w:val="0"/>
        <w:spacing w:line="240" w:lineRule="auto"/>
        <w:rPr>
          <w:rFonts w:cs="Menlo Regular"/>
          <w:szCs w:val="30"/>
        </w:rPr>
      </w:pPr>
      <w:r w:rsidRPr="00F01902">
        <w:rPr>
          <w:rFonts w:cs="Menlo Regular"/>
          <w:szCs w:val="30"/>
        </w:rPr>
        <w:t>-(</w:t>
      </w:r>
      <w:proofErr w:type="gramStart"/>
      <w:r w:rsidRPr="00F01902">
        <w:rPr>
          <w:rFonts w:cs="Menlo Regular"/>
          <w:color w:val="AA0D91"/>
          <w:szCs w:val="30"/>
        </w:rPr>
        <w:t>void</w:t>
      </w:r>
      <w:proofErr w:type="gramEnd"/>
      <w:r w:rsidRPr="00F01902">
        <w:rPr>
          <w:rFonts w:cs="Menlo Regular"/>
          <w:szCs w:val="30"/>
        </w:rPr>
        <w:t>)beaconManager:(</w:t>
      </w:r>
      <w:r w:rsidRPr="00F01902">
        <w:rPr>
          <w:rFonts w:cs="Menlo Regular"/>
          <w:color w:val="3F6E74"/>
          <w:szCs w:val="30"/>
        </w:rPr>
        <w:t>FMBeaconManager</w:t>
      </w:r>
      <w:r w:rsidRPr="00F01902">
        <w:rPr>
          <w:rFonts w:cs="Menlo Regular"/>
          <w:szCs w:val="30"/>
        </w:rPr>
        <w:t xml:space="preserve"> *)manager</w:t>
      </w:r>
    </w:p>
    <w:p w:rsidR="00B06FF6" w:rsidRPr="00F01902" w:rsidRDefault="00B06FF6" w:rsidP="00B06FF6">
      <w:pPr>
        <w:widowControl w:val="0"/>
        <w:tabs>
          <w:tab w:val="left" w:pos="722"/>
        </w:tabs>
        <w:autoSpaceDE w:val="0"/>
        <w:autoSpaceDN w:val="0"/>
        <w:adjustRightInd w:val="0"/>
        <w:spacing w:line="240" w:lineRule="auto"/>
        <w:rPr>
          <w:rFonts w:cs="Menlo Regular"/>
          <w:szCs w:val="30"/>
        </w:rPr>
      </w:pPr>
      <w:r w:rsidRPr="00F01902">
        <w:rPr>
          <w:rFonts w:cs="Menlo Regular"/>
          <w:szCs w:val="30"/>
        </w:rPr>
        <w:t xml:space="preserve">      </w:t>
      </w:r>
      <w:proofErr w:type="gramStart"/>
      <w:r w:rsidRPr="00F01902">
        <w:rPr>
          <w:rFonts w:cs="Menlo Regular"/>
          <w:szCs w:val="30"/>
        </w:rPr>
        <w:t>didEnterRegion</w:t>
      </w:r>
      <w:proofErr w:type="gramEnd"/>
      <w:r w:rsidRPr="00F01902">
        <w:rPr>
          <w:rFonts w:cs="Menlo Regular"/>
          <w:szCs w:val="30"/>
        </w:rPr>
        <w:t>:(</w:t>
      </w:r>
      <w:r w:rsidRPr="00F01902">
        <w:rPr>
          <w:rFonts w:cs="Menlo Regular"/>
          <w:color w:val="3F6E74"/>
          <w:szCs w:val="30"/>
        </w:rPr>
        <w:t>FMBeaconRegion</w:t>
      </w:r>
      <w:r w:rsidRPr="00F01902">
        <w:rPr>
          <w:rFonts w:cs="Menlo Regular"/>
          <w:szCs w:val="30"/>
        </w:rPr>
        <w:t xml:space="preserve"> *)region;</w:t>
      </w:r>
    </w:p>
    <w:p w:rsidR="00B06FF6" w:rsidRPr="00F01902" w:rsidRDefault="00B06FF6" w:rsidP="00B06FF6">
      <w:pPr>
        <w:widowControl w:val="0"/>
        <w:tabs>
          <w:tab w:val="left" w:pos="722"/>
        </w:tabs>
        <w:autoSpaceDE w:val="0"/>
        <w:autoSpaceDN w:val="0"/>
        <w:adjustRightInd w:val="0"/>
        <w:spacing w:line="240" w:lineRule="auto"/>
        <w:rPr>
          <w:rFonts w:asciiTheme="minorHAnsi" w:hAnsiTheme="minorHAnsi" w:cs="Menlo Regular"/>
          <w:szCs w:val="30"/>
        </w:rPr>
      </w:pPr>
    </w:p>
    <w:p w:rsidR="00B06FF6" w:rsidRPr="00F01902" w:rsidRDefault="00B06FF6" w:rsidP="00B06FF6">
      <w:pPr>
        <w:widowControl w:val="0"/>
        <w:tabs>
          <w:tab w:val="left" w:pos="722"/>
        </w:tabs>
        <w:autoSpaceDE w:val="0"/>
        <w:autoSpaceDN w:val="0"/>
        <w:adjustRightInd w:val="0"/>
        <w:spacing w:line="240" w:lineRule="auto"/>
        <w:rPr>
          <w:rFonts w:asciiTheme="minorHAnsi" w:hAnsiTheme="minorHAnsi" w:cs="Menlo Regular"/>
          <w:sz w:val="24"/>
          <w:szCs w:val="30"/>
        </w:rPr>
      </w:pPr>
      <w:r w:rsidRPr="00F01902">
        <w:rPr>
          <w:rFonts w:asciiTheme="minorHAnsi" w:hAnsiTheme="minorHAnsi" w:cs="Menlo Regular"/>
          <w:b/>
          <w:sz w:val="24"/>
          <w:szCs w:val="30"/>
        </w:rPr>
        <w:t>Description</w:t>
      </w:r>
      <w:r w:rsidRPr="00F01902">
        <w:rPr>
          <w:rFonts w:asciiTheme="minorHAnsi" w:hAnsiTheme="minorHAnsi" w:cs="Menlo Regular"/>
          <w:sz w:val="24"/>
          <w:szCs w:val="30"/>
        </w:rPr>
        <w:t>: Invoked when a user walks within range of a new Footmarks beacon.</w:t>
      </w:r>
    </w:p>
    <w:p w:rsidR="00B06FF6" w:rsidRPr="00F01902" w:rsidRDefault="00B06FF6" w:rsidP="00B06FF6">
      <w:pPr>
        <w:widowControl w:val="0"/>
        <w:tabs>
          <w:tab w:val="left" w:pos="722"/>
        </w:tabs>
        <w:autoSpaceDE w:val="0"/>
        <w:autoSpaceDN w:val="0"/>
        <w:adjustRightInd w:val="0"/>
        <w:spacing w:line="240" w:lineRule="auto"/>
        <w:rPr>
          <w:rFonts w:asciiTheme="minorHAnsi" w:hAnsiTheme="minorHAnsi" w:cs="Menlo Regular"/>
          <w:sz w:val="24"/>
          <w:szCs w:val="30"/>
        </w:rPr>
      </w:pPr>
      <w:r w:rsidRPr="00F01902">
        <w:rPr>
          <w:rFonts w:asciiTheme="minorHAnsi" w:hAnsiTheme="minorHAnsi" w:cs="Menlo Regular"/>
          <w:b/>
          <w:color w:val="FF0000"/>
          <w:sz w:val="24"/>
          <w:szCs w:val="30"/>
        </w:rPr>
        <w:t>Important</w:t>
      </w:r>
      <w:r w:rsidRPr="00F01902">
        <w:rPr>
          <w:rFonts w:asciiTheme="minorHAnsi" w:hAnsiTheme="minorHAnsi" w:cs="Menlo Regular"/>
          <w:sz w:val="24"/>
          <w:szCs w:val="30"/>
        </w:rPr>
        <w:t xml:space="preserve">:  This is one of 2 methods that gets invoked even when a user does not have your app running and comes within range of a Footmarks beacon.  Thus, it is extremely powerful.  If you push a notification and the user clicks it, then your app starts running.  If they do not click on the notification, you get approximately 5 seconds of processing time before your app goes back to not running again.  </w:t>
      </w:r>
    </w:p>
    <w:p w:rsidR="00B06FF6" w:rsidRPr="00F01902" w:rsidRDefault="00B06FF6" w:rsidP="00B06FF6">
      <w:pPr>
        <w:widowControl w:val="0"/>
        <w:tabs>
          <w:tab w:val="left" w:pos="722"/>
        </w:tabs>
        <w:autoSpaceDE w:val="0"/>
        <w:autoSpaceDN w:val="0"/>
        <w:adjustRightInd w:val="0"/>
        <w:spacing w:line="240" w:lineRule="auto"/>
        <w:rPr>
          <w:rFonts w:asciiTheme="minorHAnsi" w:hAnsiTheme="minorHAnsi" w:cs="Menlo Regular"/>
          <w:szCs w:val="30"/>
        </w:rPr>
      </w:pPr>
    </w:p>
    <w:p w:rsidR="00B06FF6" w:rsidRPr="00F01902" w:rsidRDefault="00B06FF6" w:rsidP="00B06FF6">
      <w:pPr>
        <w:widowControl w:val="0"/>
        <w:tabs>
          <w:tab w:val="left" w:pos="722"/>
        </w:tabs>
        <w:autoSpaceDE w:val="0"/>
        <w:autoSpaceDN w:val="0"/>
        <w:adjustRightInd w:val="0"/>
        <w:spacing w:line="240" w:lineRule="auto"/>
        <w:rPr>
          <w:rFonts w:asciiTheme="minorHAnsi" w:hAnsiTheme="minorHAnsi" w:cs="Menlo Regular"/>
          <w:szCs w:val="30"/>
        </w:rPr>
      </w:pPr>
    </w:p>
    <w:p w:rsidR="00B06FF6" w:rsidRPr="00F01902" w:rsidRDefault="00B06FF6" w:rsidP="00B06FF6">
      <w:pPr>
        <w:widowControl w:val="0"/>
        <w:tabs>
          <w:tab w:val="left" w:pos="722"/>
        </w:tabs>
        <w:autoSpaceDE w:val="0"/>
        <w:autoSpaceDN w:val="0"/>
        <w:adjustRightInd w:val="0"/>
        <w:spacing w:line="240" w:lineRule="auto"/>
        <w:rPr>
          <w:rFonts w:cs="Menlo Regular"/>
          <w:szCs w:val="30"/>
        </w:rPr>
      </w:pPr>
      <w:r w:rsidRPr="00F01902">
        <w:rPr>
          <w:rFonts w:cs="Menlo Regular"/>
          <w:szCs w:val="30"/>
        </w:rPr>
        <w:t>-(</w:t>
      </w:r>
      <w:proofErr w:type="gramStart"/>
      <w:r w:rsidRPr="00F01902">
        <w:rPr>
          <w:rFonts w:cs="Menlo Regular"/>
          <w:color w:val="AA0D91"/>
          <w:szCs w:val="30"/>
        </w:rPr>
        <w:t>void</w:t>
      </w:r>
      <w:proofErr w:type="gramEnd"/>
      <w:r w:rsidRPr="00F01902">
        <w:rPr>
          <w:rFonts w:cs="Menlo Regular"/>
          <w:szCs w:val="30"/>
        </w:rPr>
        <w:t>)beaconManager:(</w:t>
      </w:r>
      <w:r w:rsidRPr="00F01902">
        <w:rPr>
          <w:rFonts w:cs="Menlo Regular"/>
          <w:color w:val="3F6E74"/>
          <w:szCs w:val="30"/>
        </w:rPr>
        <w:t>FMBeaconManager</w:t>
      </w:r>
      <w:r w:rsidRPr="00F01902">
        <w:rPr>
          <w:rFonts w:cs="Menlo Regular"/>
          <w:szCs w:val="30"/>
        </w:rPr>
        <w:t xml:space="preserve"> *)manager</w:t>
      </w:r>
    </w:p>
    <w:p w:rsidR="00B06FF6" w:rsidRPr="00F01902" w:rsidRDefault="00B06FF6" w:rsidP="00B06FF6">
      <w:pPr>
        <w:widowControl w:val="0"/>
        <w:tabs>
          <w:tab w:val="left" w:pos="722"/>
        </w:tabs>
        <w:autoSpaceDE w:val="0"/>
        <w:autoSpaceDN w:val="0"/>
        <w:adjustRightInd w:val="0"/>
        <w:spacing w:line="240" w:lineRule="auto"/>
        <w:rPr>
          <w:rFonts w:cs="Menlo Regular"/>
          <w:szCs w:val="30"/>
        </w:rPr>
      </w:pPr>
      <w:r w:rsidRPr="00F01902">
        <w:rPr>
          <w:rFonts w:cs="Menlo Regular"/>
          <w:szCs w:val="30"/>
        </w:rPr>
        <w:t xml:space="preserve">       </w:t>
      </w:r>
      <w:proofErr w:type="gramStart"/>
      <w:r w:rsidRPr="00F01902">
        <w:rPr>
          <w:rFonts w:cs="Menlo Regular"/>
          <w:szCs w:val="30"/>
        </w:rPr>
        <w:t>didExitRegion</w:t>
      </w:r>
      <w:proofErr w:type="gramEnd"/>
      <w:r w:rsidRPr="00F01902">
        <w:rPr>
          <w:rFonts w:cs="Menlo Regular"/>
          <w:szCs w:val="30"/>
        </w:rPr>
        <w:t>:(</w:t>
      </w:r>
      <w:r w:rsidRPr="00F01902">
        <w:rPr>
          <w:rFonts w:cs="Menlo Regular"/>
          <w:color w:val="3F6E74"/>
          <w:szCs w:val="30"/>
        </w:rPr>
        <w:t>FMBeaconRegion</w:t>
      </w:r>
      <w:r w:rsidRPr="00F01902">
        <w:rPr>
          <w:rFonts w:cs="Menlo Regular"/>
          <w:szCs w:val="30"/>
        </w:rPr>
        <w:t xml:space="preserve"> *)region;</w:t>
      </w:r>
    </w:p>
    <w:p w:rsidR="00B06FF6" w:rsidRPr="00F01902" w:rsidRDefault="00B06FF6" w:rsidP="00B06FF6">
      <w:pPr>
        <w:widowControl w:val="0"/>
        <w:tabs>
          <w:tab w:val="left" w:pos="722"/>
        </w:tabs>
        <w:autoSpaceDE w:val="0"/>
        <w:autoSpaceDN w:val="0"/>
        <w:adjustRightInd w:val="0"/>
        <w:spacing w:line="240" w:lineRule="auto"/>
        <w:rPr>
          <w:rFonts w:asciiTheme="minorHAnsi" w:hAnsiTheme="minorHAnsi" w:cs="Menlo Regular"/>
          <w:szCs w:val="30"/>
        </w:rPr>
      </w:pPr>
    </w:p>
    <w:p w:rsidR="00B06FF6" w:rsidRPr="00F01902" w:rsidRDefault="00B06FF6" w:rsidP="00B06FF6">
      <w:pPr>
        <w:widowControl w:val="0"/>
        <w:tabs>
          <w:tab w:val="left" w:pos="722"/>
        </w:tabs>
        <w:autoSpaceDE w:val="0"/>
        <w:autoSpaceDN w:val="0"/>
        <w:adjustRightInd w:val="0"/>
        <w:spacing w:line="240" w:lineRule="auto"/>
        <w:rPr>
          <w:rFonts w:asciiTheme="minorHAnsi" w:hAnsiTheme="minorHAnsi" w:cs="Menlo Regular"/>
          <w:sz w:val="24"/>
          <w:szCs w:val="30"/>
        </w:rPr>
      </w:pPr>
      <w:r w:rsidRPr="00F01902">
        <w:rPr>
          <w:rFonts w:asciiTheme="minorHAnsi" w:hAnsiTheme="minorHAnsi" w:cs="Menlo Regular"/>
          <w:b/>
          <w:sz w:val="24"/>
          <w:szCs w:val="30"/>
        </w:rPr>
        <w:t>Description</w:t>
      </w:r>
      <w:r w:rsidRPr="00F01902">
        <w:rPr>
          <w:rFonts w:asciiTheme="minorHAnsi" w:hAnsiTheme="minorHAnsi" w:cs="Menlo Regular"/>
          <w:sz w:val="24"/>
          <w:szCs w:val="30"/>
        </w:rPr>
        <w:t>: Invoked when a user walks out of a Footmarks beacon’s broadcast range. Usually there is about a 30 second delay to determine that the user is completely out of range and not hovering on the beacon’s boundary.</w:t>
      </w:r>
    </w:p>
    <w:p w:rsidR="00B06FF6" w:rsidRPr="00F01902" w:rsidRDefault="00B06FF6" w:rsidP="00B06FF6">
      <w:pPr>
        <w:widowControl w:val="0"/>
        <w:tabs>
          <w:tab w:val="left" w:pos="722"/>
        </w:tabs>
        <w:autoSpaceDE w:val="0"/>
        <w:autoSpaceDN w:val="0"/>
        <w:adjustRightInd w:val="0"/>
        <w:spacing w:line="240" w:lineRule="auto"/>
        <w:rPr>
          <w:rFonts w:asciiTheme="minorHAnsi" w:hAnsiTheme="minorHAnsi" w:cs="Menlo Regular"/>
          <w:sz w:val="24"/>
          <w:szCs w:val="30"/>
        </w:rPr>
      </w:pPr>
      <w:r w:rsidRPr="00F01902">
        <w:rPr>
          <w:rFonts w:asciiTheme="minorHAnsi" w:hAnsiTheme="minorHAnsi" w:cs="Menlo Regular"/>
          <w:b/>
          <w:color w:val="FF0000"/>
          <w:sz w:val="24"/>
          <w:szCs w:val="30"/>
        </w:rPr>
        <w:t>Important</w:t>
      </w:r>
      <w:r w:rsidRPr="00F01902">
        <w:rPr>
          <w:rFonts w:asciiTheme="minorHAnsi" w:hAnsiTheme="minorHAnsi" w:cs="Menlo Regular"/>
          <w:sz w:val="24"/>
          <w:szCs w:val="30"/>
        </w:rPr>
        <w:t xml:space="preserve">:  This is the second method that gets triggered even if your app is not running. </w:t>
      </w:r>
    </w:p>
    <w:p w:rsidR="00B06FF6" w:rsidRPr="00F01902" w:rsidRDefault="00B06FF6" w:rsidP="00B06FF6">
      <w:pPr>
        <w:widowControl w:val="0"/>
        <w:tabs>
          <w:tab w:val="left" w:pos="722"/>
        </w:tabs>
        <w:autoSpaceDE w:val="0"/>
        <w:autoSpaceDN w:val="0"/>
        <w:adjustRightInd w:val="0"/>
        <w:spacing w:line="240" w:lineRule="auto"/>
        <w:rPr>
          <w:rFonts w:asciiTheme="minorHAnsi" w:hAnsiTheme="minorHAnsi" w:cs="Menlo Regular"/>
          <w:sz w:val="24"/>
          <w:szCs w:val="30"/>
        </w:rPr>
      </w:pPr>
    </w:p>
    <w:p w:rsidR="00B06FF6" w:rsidRPr="00F01902" w:rsidRDefault="00B06FF6" w:rsidP="00B06FF6">
      <w:pPr>
        <w:widowControl w:val="0"/>
        <w:tabs>
          <w:tab w:val="left" w:pos="722"/>
        </w:tabs>
        <w:autoSpaceDE w:val="0"/>
        <w:autoSpaceDN w:val="0"/>
        <w:adjustRightInd w:val="0"/>
        <w:spacing w:line="240" w:lineRule="auto"/>
        <w:rPr>
          <w:rFonts w:asciiTheme="minorHAnsi" w:hAnsiTheme="minorHAnsi" w:cs="Menlo Regular"/>
          <w:sz w:val="24"/>
          <w:szCs w:val="30"/>
        </w:rPr>
      </w:pPr>
    </w:p>
    <w:p w:rsidR="00B06FF6" w:rsidRPr="00F01902" w:rsidRDefault="00B06FF6" w:rsidP="00B06FF6">
      <w:pPr>
        <w:widowControl w:val="0"/>
        <w:tabs>
          <w:tab w:val="left" w:pos="722"/>
        </w:tabs>
        <w:autoSpaceDE w:val="0"/>
        <w:autoSpaceDN w:val="0"/>
        <w:adjustRightInd w:val="0"/>
        <w:spacing w:line="240" w:lineRule="auto"/>
        <w:rPr>
          <w:rFonts w:cs="Menlo Regular"/>
          <w:szCs w:val="30"/>
        </w:rPr>
      </w:pPr>
      <w:r w:rsidRPr="00F01902">
        <w:rPr>
          <w:rFonts w:cs="Menlo Regular"/>
          <w:szCs w:val="30"/>
        </w:rPr>
        <w:t>- (</w:t>
      </w:r>
      <w:proofErr w:type="gramStart"/>
      <w:r w:rsidRPr="00F01902">
        <w:rPr>
          <w:rFonts w:cs="Menlo Regular"/>
          <w:color w:val="AA0D91"/>
          <w:szCs w:val="30"/>
        </w:rPr>
        <w:t>void</w:t>
      </w:r>
      <w:proofErr w:type="gramEnd"/>
      <w:r w:rsidRPr="00F01902">
        <w:rPr>
          <w:rFonts w:cs="Menlo Regular"/>
          <w:szCs w:val="30"/>
        </w:rPr>
        <w:t>) bluetoothTurnedOff;</w:t>
      </w:r>
    </w:p>
    <w:p w:rsidR="00B06FF6" w:rsidRPr="00F01902" w:rsidRDefault="00B06FF6" w:rsidP="00B06FF6">
      <w:pPr>
        <w:widowControl w:val="0"/>
        <w:tabs>
          <w:tab w:val="left" w:pos="722"/>
        </w:tabs>
        <w:autoSpaceDE w:val="0"/>
        <w:autoSpaceDN w:val="0"/>
        <w:adjustRightInd w:val="0"/>
        <w:spacing w:line="240" w:lineRule="auto"/>
        <w:rPr>
          <w:rFonts w:asciiTheme="minorHAnsi" w:hAnsiTheme="minorHAnsi" w:cs="Menlo Regular"/>
          <w:szCs w:val="30"/>
        </w:rPr>
      </w:pPr>
    </w:p>
    <w:p w:rsidR="00B06FF6" w:rsidRPr="00F01902" w:rsidRDefault="00B06FF6" w:rsidP="00B06FF6">
      <w:pPr>
        <w:widowControl w:val="0"/>
        <w:tabs>
          <w:tab w:val="left" w:pos="722"/>
        </w:tabs>
        <w:autoSpaceDE w:val="0"/>
        <w:autoSpaceDN w:val="0"/>
        <w:adjustRightInd w:val="0"/>
        <w:spacing w:line="240" w:lineRule="auto"/>
        <w:rPr>
          <w:rFonts w:asciiTheme="minorHAnsi" w:hAnsiTheme="minorHAnsi" w:cs="Menlo Regular"/>
          <w:sz w:val="24"/>
          <w:szCs w:val="30"/>
        </w:rPr>
      </w:pPr>
      <w:r w:rsidRPr="00F01902">
        <w:rPr>
          <w:rFonts w:asciiTheme="minorHAnsi" w:hAnsiTheme="minorHAnsi" w:cs="Menlo Regular"/>
          <w:b/>
          <w:sz w:val="24"/>
          <w:szCs w:val="30"/>
        </w:rPr>
        <w:t>Description</w:t>
      </w:r>
      <w:r w:rsidRPr="00F01902">
        <w:rPr>
          <w:rFonts w:asciiTheme="minorHAnsi" w:hAnsiTheme="minorHAnsi" w:cs="Menlo Regular"/>
          <w:sz w:val="24"/>
          <w:szCs w:val="30"/>
        </w:rPr>
        <w:t>: When a user’s Bluetooth is disabled, this method will get invoked.  This is a good place to present an alert to request that the user enables Bluetooth.</w:t>
      </w:r>
    </w:p>
    <w:p w:rsidR="00B06FF6" w:rsidRPr="00F01902" w:rsidRDefault="00B06FF6" w:rsidP="00B06FF6">
      <w:pPr>
        <w:widowControl w:val="0"/>
        <w:tabs>
          <w:tab w:val="left" w:pos="722"/>
        </w:tabs>
        <w:autoSpaceDE w:val="0"/>
        <w:autoSpaceDN w:val="0"/>
        <w:adjustRightInd w:val="0"/>
        <w:spacing w:line="240" w:lineRule="auto"/>
        <w:rPr>
          <w:rFonts w:asciiTheme="minorHAnsi" w:hAnsiTheme="minorHAnsi" w:cs="Menlo Regular"/>
          <w:sz w:val="24"/>
          <w:szCs w:val="30"/>
        </w:rPr>
      </w:pPr>
    </w:p>
    <w:p w:rsidR="00B06FF6" w:rsidRPr="00F01902" w:rsidRDefault="00B06FF6" w:rsidP="00B06FF6">
      <w:pPr>
        <w:widowControl w:val="0"/>
        <w:tabs>
          <w:tab w:val="left" w:pos="722"/>
        </w:tabs>
        <w:autoSpaceDE w:val="0"/>
        <w:autoSpaceDN w:val="0"/>
        <w:adjustRightInd w:val="0"/>
        <w:spacing w:line="240" w:lineRule="auto"/>
        <w:rPr>
          <w:rFonts w:asciiTheme="minorHAnsi" w:hAnsiTheme="minorHAnsi" w:cs="Menlo Regular"/>
          <w:sz w:val="24"/>
          <w:szCs w:val="30"/>
        </w:rPr>
      </w:pPr>
    </w:p>
    <w:p w:rsidR="00B06FF6" w:rsidRPr="00F01902" w:rsidRDefault="00B06FF6" w:rsidP="00B06FF6">
      <w:pPr>
        <w:widowControl w:val="0"/>
        <w:tabs>
          <w:tab w:val="left" w:pos="722"/>
        </w:tabs>
        <w:autoSpaceDE w:val="0"/>
        <w:autoSpaceDN w:val="0"/>
        <w:adjustRightInd w:val="0"/>
        <w:spacing w:line="240" w:lineRule="auto"/>
        <w:rPr>
          <w:rFonts w:cs="Menlo Regular"/>
          <w:szCs w:val="30"/>
        </w:rPr>
      </w:pPr>
      <w:r w:rsidRPr="00F01902">
        <w:rPr>
          <w:rFonts w:cs="Menlo Regular"/>
          <w:szCs w:val="30"/>
        </w:rPr>
        <w:t>- (</w:t>
      </w:r>
      <w:proofErr w:type="gramStart"/>
      <w:r w:rsidRPr="00F01902">
        <w:rPr>
          <w:rFonts w:cs="Menlo Regular"/>
          <w:color w:val="AA0D91"/>
          <w:szCs w:val="30"/>
        </w:rPr>
        <w:t>void</w:t>
      </w:r>
      <w:proofErr w:type="gramEnd"/>
      <w:r w:rsidRPr="00F01902">
        <w:rPr>
          <w:rFonts w:cs="Menlo Regular"/>
          <w:szCs w:val="30"/>
        </w:rPr>
        <w:t>) locationServicesFailedWithError: (</w:t>
      </w:r>
      <w:r w:rsidRPr="00F01902">
        <w:rPr>
          <w:rFonts w:cs="Menlo Regular"/>
          <w:color w:val="5C2699"/>
          <w:szCs w:val="30"/>
        </w:rPr>
        <w:t>NSError</w:t>
      </w:r>
      <w:r w:rsidRPr="00F01902">
        <w:rPr>
          <w:rFonts w:cs="Menlo Regular"/>
          <w:szCs w:val="30"/>
        </w:rPr>
        <w:t xml:space="preserve"> *)error;</w:t>
      </w:r>
    </w:p>
    <w:p w:rsidR="00B06FF6" w:rsidRPr="00F01902" w:rsidRDefault="00B06FF6" w:rsidP="00B06FF6">
      <w:pPr>
        <w:widowControl w:val="0"/>
        <w:tabs>
          <w:tab w:val="left" w:pos="722"/>
        </w:tabs>
        <w:autoSpaceDE w:val="0"/>
        <w:autoSpaceDN w:val="0"/>
        <w:adjustRightInd w:val="0"/>
        <w:spacing w:line="240" w:lineRule="auto"/>
        <w:rPr>
          <w:rFonts w:asciiTheme="minorHAnsi" w:hAnsiTheme="minorHAnsi" w:cs="Menlo Regular"/>
          <w:sz w:val="24"/>
          <w:szCs w:val="30"/>
        </w:rPr>
      </w:pPr>
    </w:p>
    <w:p w:rsidR="00B06FF6" w:rsidRPr="00F01902" w:rsidRDefault="00B06FF6" w:rsidP="00B06FF6">
      <w:pPr>
        <w:widowControl w:val="0"/>
        <w:tabs>
          <w:tab w:val="left" w:pos="722"/>
        </w:tabs>
        <w:autoSpaceDE w:val="0"/>
        <w:autoSpaceDN w:val="0"/>
        <w:adjustRightInd w:val="0"/>
        <w:spacing w:line="240" w:lineRule="auto"/>
        <w:rPr>
          <w:rFonts w:asciiTheme="minorHAnsi" w:hAnsiTheme="minorHAnsi" w:cs="Menlo Regular"/>
          <w:sz w:val="24"/>
          <w:szCs w:val="30"/>
        </w:rPr>
      </w:pPr>
      <w:r w:rsidRPr="00F01902">
        <w:rPr>
          <w:rFonts w:asciiTheme="minorHAnsi" w:hAnsiTheme="minorHAnsi" w:cs="Menlo Regular"/>
          <w:b/>
          <w:sz w:val="24"/>
          <w:szCs w:val="30"/>
        </w:rPr>
        <w:t>Description</w:t>
      </w:r>
      <w:r w:rsidRPr="00F01902">
        <w:rPr>
          <w:rFonts w:asciiTheme="minorHAnsi" w:hAnsiTheme="minorHAnsi" w:cs="Menlo Regular"/>
          <w:sz w:val="24"/>
          <w:szCs w:val="30"/>
        </w:rPr>
        <w:t xml:space="preserve">: When a user’s Location Services is disabled entirely or disabled for your app, this method will get invoked.  </w:t>
      </w:r>
    </w:p>
    <w:p w:rsidR="00B06FF6" w:rsidRPr="00F01902" w:rsidRDefault="00B06FF6" w:rsidP="00B06FF6">
      <w:pPr>
        <w:pStyle w:val="Heading2"/>
        <w:rPr>
          <w:rFonts w:asciiTheme="minorHAnsi" w:hAnsiTheme="minorHAnsi" w:cs="Menlo Regular"/>
          <w:sz w:val="24"/>
          <w:szCs w:val="30"/>
        </w:rPr>
      </w:pPr>
      <w:r w:rsidRPr="00F01902">
        <w:rPr>
          <w:rFonts w:asciiTheme="minorHAnsi" w:hAnsiTheme="minorHAnsi" w:cs="Menlo Regular"/>
          <w:sz w:val="24"/>
          <w:szCs w:val="30"/>
        </w:rPr>
        <w:br w:type="page"/>
      </w:r>
      <w:r w:rsidRPr="00F01902">
        <w:rPr>
          <w:rFonts w:asciiTheme="minorHAnsi" w:hAnsiTheme="minorHAnsi"/>
        </w:rPr>
        <w:t xml:space="preserve"> </w:t>
      </w:r>
      <w:bookmarkStart w:id="6" w:name="_Toc271282879"/>
      <w:bookmarkStart w:id="7" w:name="_Toc271294477"/>
      <w:r w:rsidRPr="00F01902">
        <w:rPr>
          <w:rFonts w:asciiTheme="minorHAnsi" w:hAnsiTheme="minorHAnsi"/>
        </w:rPr>
        <w:t>ExperienceManager Delegate Methods</w:t>
      </w:r>
      <w:bookmarkEnd w:id="6"/>
      <w:bookmarkEnd w:id="7"/>
    </w:p>
    <w:p w:rsidR="00B06FF6" w:rsidRDefault="00B06FF6" w:rsidP="00B06FF6">
      <w:pPr>
        <w:widowControl w:val="0"/>
        <w:tabs>
          <w:tab w:val="left" w:pos="722"/>
        </w:tabs>
        <w:autoSpaceDE w:val="0"/>
        <w:autoSpaceDN w:val="0"/>
        <w:adjustRightInd w:val="0"/>
        <w:spacing w:line="240" w:lineRule="auto"/>
        <w:rPr>
          <w:rFonts w:cs="Menlo Regular"/>
          <w:sz w:val="24"/>
          <w:szCs w:val="30"/>
        </w:rPr>
      </w:pPr>
    </w:p>
    <w:p w:rsidR="00B06FF6" w:rsidRPr="00F01902" w:rsidRDefault="00B06FF6" w:rsidP="00B06FF6">
      <w:pPr>
        <w:widowControl w:val="0"/>
        <w:tabs>
          <w:tab w:val="left" w:pos="722"/>
        </w:tabs>
        <w:autoSpaceDE w:val="0"/>
        <w:autoSpaceDN w:val="0"/>
        <w:adjustRightInd w:val="0"/>
        <w:spacing w:line="240" w:lineRule="auto"/>
        <w:rPr>
          <w:rFonts w:asciiTheme="minorHAnsi" w:hAnsiTheme="minorHAnsi" w:cs="Menlo Regular"/>
          <w:sz w:val="24"/>
          <w:szCs w:val="30"/>
        </w:rPr>
      </w:pPr>
      <w:r w:rsidRPr="00F01902">
        <w:rPr>
          <w:rFonts w:asciiTheme="minorHAnsi" w:hAnsiTheme="minorHAnsi" w:cs="Menlo Regular"/>
          <w:sz w:val="24"/>
          <w:szCs w:val="30"/>
        </w:rPr>
        <w:t>Below is the method that gets invoked when the Footmarks Cloud service returns an experience in response to some user action (e.g. entering a beacon’s proximity).</w:t>
      </w:r>
    </w:p>
    <w:p w:rsidR="00B06FF6" w:rsidRDefault="00B06FF6" w:rsidP="00B06FF6">
      <w:pPr>
        <w:widowControl w:val="0"/>
        <w:tabs>
          <w:tab w:val="left" w:pos="722"/>
        </w:tabs>
        <w:autoSpaceDE w:val="0"/>
        <w:autoSpaceDN w:val="0"/>
        <w:adjustRightInd w:val="0"/>
        <w:spacing w:line="240" w:lineRule="auto"/>
        <w:rPr>
          <w:rFonts w:cs="Menlo Regular"/>
          <w:szCs w:val="30"/>
        </w:rPr>
      </w:pPr>
    </w:p>
    <w:p w:rsidR="00B06FF6" w:rsidRDefault="00B06FF6" w:rsidP="00B06FF6">
      <w:pPr>
        <w:widowControl w:val="0"/>
        <w:tabs>
          <w:tab w:val="left" w:pos="722"/>
        </w:tabs>
        <w:autoSpaceDE w:val="0"/>
        <w:autoSpaceDN w:val="0"/>
        <w:adjustRightInd w:val="0"/>
        <w:spacing w:line="240" w:lineRule="auto"/>
        <w:rPr>
          <w:rFonts w:cs="Menlo Regular"/>
          <w:szCs w:val="30"/>
        </w:rPr>
      </w:pPr>
    </w:p>
    <w:p w:rsidR="00B06FF6" w:rsidRDefault="00B06FF6" w:rsidP="00B06FF6">
      <w:pPr>
        <w:widowControl w:val="0"/>
        <w:tabs>
          <w:tab w:val="left" w:pos="722"/>
        </w:tabs>
        <w:autoSpaceDE w:val="0"/>
        <w:autoSpaceDN w:val="0"/>
        <w:adjustRightInd w:val="0"/>
        <w:spacing w:line="240" w:lineRule="auto"/>
        <w:rPr>
          <w:rFonts w:cs="Menlo Regular"/>
          <w:szCs w:val="30"/>
        </w:rPr>
      </w:pPr>
      <w:r w:rsidRPr="00142140">
        <w:rPr>
          <w:rFonts w:cs="Menlo Regular"/>
          <w:szCs w:val="30"/>
        </w:rPr>
        <w:t>- (</w:t>
      </w:r>
      <w:proofErr w:type="gramStart"/>
      <w:r w:rsidRPr="00142140">
        <w:rPr>
          <w:rFonts w:cs="Menlo Regular"/>
          <w:color w:val="AA0D91"/>
          <w:szCs w:val="30"/>
        </w:rPr>
        <w:t>void</w:t>
      </w:r>
      <w:proofErr w:type="gramEnd"/>
      <w:r w:rsidRPr="00142140">
        <w:rPr>
          <w:rFonts w:cs="Menlo Regular"/>
          <w:szCs w:val="30"/>
        </w:rPr>
        <w:t>) didCompleteExperiences: (</w:t>
      </w:r>
      <w:r w:rsidRPr="00142140">
        <w:rPr>
          <w:rFonts w:cs="Menlo Regular"/>
          <w:color w:val="5C2699"/>
          <w:szCs w:val="30"/>
        </w:rPr>
        <w:t>NSArray</w:t>
      </w:r>
      <w:r w:rsidRPr="00142140">
        <w:rPr>
          <w:rFonts w:cs="Menlo Regular"/>
          <w:szCs w:val="30"/>
        </w:rPr>
        <w:t>*) experiences;</w:t>
      </w:r>
    </w:p>
    <w:p w:rsidR="00B06FF6" w:rsidRPr="00142140" w:rsidRDefault="00B06FF6" w:rsidP="00B06FF6">
      <w:pPr>
        <w:widowControl w:val="0"/>
        <w:tabs>
          <w:tab w:val="left" w:pos="722"/>
        </w:tabs>
        <w:autoSpaceDE w:val="0"/>
        <w:autoSpaceDN w:val="0"/>
        <w:adjustRightInd w:val="0"/>
        <w:spacing w:line="240" w:lineRule="auto"/>
        <w:rPr>
          <w:rFonts w:cs="Menlo Regular"/>
          <w:szCs w:val="30"/>
        </w:rPr>
      </w:pPr>
    </w:p>
    <w:p w:rsidR="00B06FF6" w:rsidRPr="00F01902" w:rsidRDefault="00B06FF6" w:rsidP="00B06FF6">
      <w:pPr>
        <w:widowControl w:val="0"/>
        <w:tabs>
          <w:tab w:val="left" w:pos="722"/>
        </w:tabs>
        <w:autoSpaceDE w:val="0"/>
        <w:autoSpaceDN w:val="0"/>
        <w:adjustRightInd w:val="0"/>
        <w:spacing w:line="240" w:lineRule="auto"/>
        <w:rPr>
          <w:rFonts w:asciiTheme="minorHAnsi" w:hAnsiTheme="minorHAnsi" w:cs="Menlo Regular"/>
          <w:sz w:val="24"/>
          <w:szCs w:val="30"/>
        </w:rPr>
      </w:pPr>
      <w:r w:rsidRPr="00F01902">
        <w:rPr>
          <w:rFonts w:asciiTheme="minorHAnsi" w:hAnsiTheme="minorHAnsi" w:cs="Menlo Regular"/>
          <w:b/>
          <w:sz w:val="24"/>
          <w:szCs w:val="30"/>
        </w:rPr>
        <w:t>Description</w:t>
      </w:r>
      <w:r w:rsidRPr="00F01902">
        <w:rPr>
          <w:rFonts w:asciiTheme="minorHAnsi" w:hAnsiTheme="minorHAnsi" w:cs="Menlo Regular"/>
          <w:sz w:val="24"/>
          <w:szCs w:val="30"/>
        </w:rPr>
        <w:t xml:space="preserve">: Returns one or more Experience objects.  Typically, 1 Experience will be returned.  Video, Image &amp; Alert Experiences will be returned as instances of their respective classes.  In turn, you will not have to parse them.  Custom experiences defined in our Cloud Service, will be returned as a CustomExp object, which will contain the raw JSON data.  The various Experience objects and their respective fields can be found in the “Footmarks_SDK_VX.h” header file.  </w:t>
      </w:r>
    </w:p>
    <w:p w:rsidR="00B06FF6" w:rsidRDefault="00B06FF6" w:rsidP="00B06FF6">
      <w:pPr>
        <w:rPr>
          <w:rFonts w:cs="Menlo Regular"/>
          <w:szCs w:val="30"/>
        </w:rPr>
      </w:pPr>
    </w:p>
    <w:p w:rsidR="00B06FF6" w:rsidRDefault="00B06FF6" w:rsidP="00B06FF6">
      <w:pPr>
        <w:rPr>
          <w:rFonts w:cs="Menlo Regular"/>
          <w:szCs w:val="30"/>
        </w:rPr>
      </w:pPr>
    </w:p>
    <w:p w:rsidR="00B06FF6" w:rsidRPr="007F7E68" w:rsidRDefault="007F7E68" w:rsidP="007F7E68">
      <w:pPr>
        <w:pStyle w:val="Heading1"/>
        <w:rPr>
          <w:rFonts w:asciiTheme="minorHAnsi" w:hAnsiTheme="minorHAnsi" w:cs="Menlo Regular"/>
          <w:szCs w:val="30"/>
        </w:rPr>
      </w:pPr>
      <w:r w:rsidRPr="007F7E68">
        <w:rPr>
          <w:rFonts w:asciiTheme="minorHAnsi" w:hAnsiTheme="minorHAnsi" w:cs="Menlo Regular"/>
          <w:szCs w:val="30"/>
        </w:rPr>
        <w:br w:type="page"/>
      </w:r>
      <w:bookmarkStart w:id="8" w:name="_Toc271282880"/>
      <w:bookmarkStart w:id="9" w:name="_Toc271294478"/>
      <w:r w:rsidR="00B06FF6" w:rsidRPr="007F7E68">
        <w:rPr>
          <w:rFonts w:asciiTheme="minorHAnsi" w:hAnsiTheme="minorHAnsi"/>
        </w:rPr>
        <w:t>Experience Properties</w:t>
      </w:r>
      <w:bookmarkEnd w:id="8"/>
      <w:bookmarkEnd w:id="9"/>
    </w:p>
    <w:p w:rsidR="00B06FF6" w:rsidRPr="00C9320C" w:rsidRDefault="00B06FF6" w:rsidP="00B06FF6"/>
    <w:p w:rsidR="00B06FF6" w:rsidRPr="00C9320C" w:rsidRDefault="00B06FF6" w:rsidP="00B06FF6">
      <w:pPr>
        <w:rPr>
          <w:rFonts w:asciiTheme="minorHAnsi" w:hAnsiTheme="minorHAnsi" w:cs="Menlo Regular"/>
          <w:sz w:val="24"/>
          <w:szCs w:val="30"/>
        </w:rPr>
      </w:pPr>
      <w:r w:rsidRPr="00C9320C">
        <w:rPr>
          <w:rFonts w:asciiTheme="minorHAnsi" w:hAnsiTheme="minorHAnsi" w:cs="Menlo Regular"/>
          <w:sz w:val="24"/>
          <w:szCs w:val="30"/>
        </w:rPr>
        <w:t xml:space="preserve">All experiences inherit from the base class, Experience.  Currently, there are 4 experience types: Video, Image, Alert and Custom.  Experiences are created in the Footmarks Management Console.  The properties for the Experience base class and each subclass are described below.  </w:t>
      </w:r>
    </w:p>
    <w:p w:rsidR="00B06FF6" w:rsidRDefault="00B06FF6" w:rsidP="00B06FF6">
      <w:pPr>
        <w:rPr>
          <w:rFonts w:cs="Menlo Regular"/>
          <w:sz w:val="24"/>
          <w:szCs w:val="30"/>
        </w:rPr>
      </w:pPr>
    </w:p>
    <w:p w:rsidR="00B06FF6" w:rsidRDefault="00B06FF6" w:rsidP="00B06FF6">
      <w:pPr>
        <w:rPr>
          <w:rFonts w:cs="Menlo Regular"/>
          <w:sz w:val="24"/>
          <w:szCs w:val="30"/>
        </w:rPr>
      </w:pPr>
    </w:p>
    <w:p w:rsidR="00B06FF6" w:rsidRPr="00F01902" w:rsidRDefault="00B06FF6" w:rsidP="00B06FF6">
      <w:pPr>
        <w:pStyle w:val="Heading2"/>
        <w:rPr>
          <w:rFonts w:asciiTheme="minorHAnsi" w:hAnsiTheme="minorHAnsi"/>
        </w:rPr>
      </w:pPr>
      <w:r w:rsidRPr="00F01902">
        <w:rPr>
          <w:rFonts w:asciiTheme="minorHAnsi" w:hAnsiTheme="minorHAnsi"/>
        </w:rPr>
        <w:t xml:space="preserve"> </w:t>
      </w:r>
      <w:bookmarkStart w:id="10" w:name="_Toc271282881"/>
      <w:bookmarkStart w:id="11" w:name="_Toc271294479"/>
      <w:r w:rsidRPr="00F01902">
        <w:rPr>
          <w:rFonts w:asciiTheme="minorHAnsi" w:hAnsiTheme="minorHAnsi"/>
        </w:rPr>
        <w:t>Experience</w:t>
      </w:r>
      <w:bookmarkEnd w:id="10"/>
      <w:bookmarkEnd w:id="11"/>
      <w:r w:rsidRPr="00F01902">
        <w:rPr>
          <w:rFonts w:asciiTheme="minorHAnsi" w:hAnsiTheme="minorHAnsi"/>
        </w:rPr>
        <w:t xml:space="preserve"> </w:t>
      </w:r>
    </w:p>
    <w:p w:rsidR="00B06FF6" w:rsidRDefault="00B06FF6" w:rsidP="00B06FF6"/>
    <w:p w:rsidR="00B06FF6" w:rsidRPr="00E75180" w:rsidRDefault="00B06FF6" w:rsidP="00B06FF6">
      <w:pPr>
        <w:rPr>
          <w:rFonts w:asciiTheme="minorHAnsi" w:hAnsiTheme="minorHAnsi" w:cs="Menlo Regular"/>
          <w:color w:val="1F497D" w:themeColor="text2"/>
          <w:sz w:val="24"/>
          <w:szCs w:val="30"/>
        </w:rPr>
      </w:pPr>
      <w:r w:rsidRPr="00E802AF">
        <w:rPr>
          <w:rFonts w:cs="Menlo Regular"/>
          <w:color w:val="AA0D91"/>
          <w:szCs w:val="30"/>
        </w:rPr>
        <w:t>@</w:t>
      </w:r>
      <w:proofErr w:type="gramStart"/>
      <w:r w:rsidRPr="00E802AF">
        <w:rPr>
          <w:rFonts w:cs="Menlo Regular"/>
          <w:color w:val="AA0D91"/>
          <w:szCs w:val="30"/>
        </w:rPr>
        <w:t>property</w:t>
      </w:r>
      <w:proofErr w:type="gramEnd"/>
      <w:r w:rsidRPr="00E802AF">
        <w:rPr>
          <w:rFonts w:cs="Menlo Regular"/>
          <w:szCs w:val="30"/>
        </w:rPr>
        <w:t xml:space="preserve"> </w:t>
      </w:r>
      <w:r w:rsidRPr="00E802AF">
        <w:rPr>
          <w:rFonts w:cs="Menlo Regular"/>
          <w:color w:val="3F6E74"/>
          <w:szCs w:val="30"/>
        </w:rPr>
        <w:t>ExperienceType</w:t>
      </w:r>
      <w:r w:rsidRPr="00E802AF">
        <w:rPr>
          <w:rFonts w:cs="Menlo Regular"/>
          <w:szCs w:val="30"/>
        </w:rPr>
        <w:t xml:space="preserve"> type</w:t>
      </w:r>
      <w:r>
        <w:rPr>
          <w:rFonts w:cs="Menlo Regular"/>
          <w:szCs w:val="30"/>
        </w:rPr>
        <w:t xml:space="preserve">: </w:t>
      </w:r>
      <w:r w:rsidRPr="00E75180">
        <w:rPr>
          <w:rFonts w:asciiTheme="minorHAnsi" w:hAnsiTheme="minorHAnsi" w:cs="Menlo Regular"/>
          <w:color w:val="008000"/>
          <w:sz w:val="24"/>
          <w:szCs w:val="30"/>
        </w:rPr>
        <w:t xml:space="preserve">Enum that indicates the given Experience type </w:t>
      </w:r>
    </w:p>
    <w:p w:rsidR="00B06FF6" w:rsidRPr="009C1FA9" w:rsidRDefault="00B06FF6" w:rsidP="00B06FF6">
      <w:pPr>
        <w:widowControl w:val="0"/>
        <w:tabs>
          <w:tab w:val="left" w:pos="722"/>
        </w:tabs>
        <w:autoSpaceDE w:val="0"/>
        <w:autoSpaceDN w:val="0"/>
        <w:adjustRightInd w:val="0"/>
        <w:spacing w:line="240" w:lineRule="auto"/>
        <w:rPr>
          <w:rFonts w:cs="Menlo Regular"/>
          <w:szCs w:val="30"/>
        </w:rPr>
      </w:pPr>
      <w:proofErr w:type="gramStart"/>
      <w:r w:rsidRPr="009C1FA9">
        <w:rPr>
          <w:rFonts w:cs="Menlo Regular"/>
          <w:color w:val="AA0D91"/>
          <w:szCs w:val="30"/>
        </w:rPr>
        <w:t>typedef</w:t>
      </w:r>
      <w:proofErr w:type="gramEnd"/>
      <w:r w:rsidRPr="009C1FA9">
        <w:rPr>
          <w:rFonts w:cs="Menlo Regular"/>
          <w:szCs w:val="30"/>
        </w:rPr>
        <w:t xml:space="preserve"> </w:t>
      </w:r>
      <w:r w:rsidRPr="009C1FA9">
        <w:rPr>
          <w:rFonts w:cs="Menlo Regular"/>
          <w:color w:val="AA0D91"/>
          <w:szCs w:val="30"/>
        </w:rPr>
        <w:t>enum</w:t>
      </w:r>
      <w:r w:rsidRPr="009C1FA9">
        <w:rPr>
          <w:rFonts w:cs="Menlo Regular"/>
          <w:szCs w:val="30"/>
        </w:rPr>
        <w:t xml:space="preserve"> : </w:t>
      </w:r>
      <w:r w:rsidRPr="009C1FA9">
        <w:rPr>
          <w:rFonts w:cs="Menlo Regular"/>
          <w:color w:val="AA0D91"/>
          <w:szCs w:val="30"/>
        </w:rPr>
        <w:t>int</w:t>
      </w:r>
    </w:p>
    <w:p w:rsidR="00B06FF6" w:rsidRPr="009C1FA9" w:rsidRDefault="00B06FF6" w:rsidP="00B06FF6">
      <w:pPr>
        <w:widowControl w:val="0"/>
        <w:tabs>
          <w:tab w:val="left" w:pos="722"/>
        </w:tabs>
        <w:autoSpaceDE w:val="0"/>
        <w:autoSpaceDN w:val="0"/>
        <w:adjustRightInd w:val="0"/>
        <w:spacing w:line="240" w:lineRule="auto"/>
        <w:rPr>
          <w:rFonts w:cs="Menlo Regular"/>
          <w:szCs w:val="30"/>
        </w:rPr>
      </w:pPr>
      <w:r w:rsidRPr="009C1FA9">
        <w:rPr>
          <w:rFonts w:cs="Menlo Regular"/>
          <w:szCs w:val="30"/>
        </w:rPr>
        <w:t>{</w:t>
      </w:r>
    </w:p>
    <w:p w:rsidR="00B06FF6" w:rsidRPr="009C1FA9" w:rsidRDefault="00B06FF6" w:rsidP="00B06FF6">
      <w:pPr>
        <w:widowControl w:val="0"/>
        <w:tabs>
          <w:tab w:val="left" w:pos="722"/>
        </w:tabs>
        <w:autoSpaceDE w:val="0"/>
        <w:autoSpaceDN w:val="0"/>
        <w:adjustRightInd w:val="0"/>
        <w:spacing w:line="240" w:lineRule="auto"/>
        <w:rPr>
          <w:rFonts w:cs="Menlo Regular"/>
          <w:szCs w:val="30"/>
        </w:rPr>
      </w:pPr>
      <w:r w:rsidRPr="009C1FA9">
        <w:rPr>
          <w:rFonts w:cs="Menlo Regular"/>
          <w:szCs w:val="30"/>
        </w:rPr>
        <w:t xml:space="preserve">    ExperienceTypeCustom = </w:t>
      </w:r>
      <w:r w:rsidRPr="009C1FA9">
        <w:rPr>
          <w:rFonts w:cs="Menlo Regular"/>
          <w:color w:val="1C00CF"/>
          <w:szCs w:val="30"/>
        </w:rPr>
        <w:t>0</w:t>
      </w:r>
      <w:r w:rsidRPr="009C1FA9">
        <w:rPr>
          <w:rFonts w:cs="Menlo Regular"/>
          <w:szCs w:val="30"/>
        </w:rPr>
        <w:t>,</w:t>
      </w:r>
    </w:p>
    <w:p w:rsidR="00B06FF6" w:rsidRPr="009C1FA9" w:rsidRDefault="00B06FF6" w:rsidP="00B06FF6">
      <w:pPr>
        <w:widowControl w:val="0"/>
        <w:tabs>
          <w:tab w:val="left" w:pos="722"/>
        </w:tabs>
        <w:autoSpaceDE w:val="0"/>
        <w:autoSpaceDN w:val="0"/>
        <w:adjustRightInd w:val="0"/>
        <w:spacing w:line="240" w:lineRule="auto"/>
        <w:rPr>
          <w:rFonts w:cs="Menlo Regular"/>
          <w:szCs w:val="30"/>
        </w:rPr>
      </w:pPr>
      <w:r w:rsidRPr="009C1FA9">
        <w:rPr>
          <w:rFonts w:cs="Menlo Regular"/>
          <w:szCs w:val="30"/>
        </w:rPr>
        <w:t xml:space="preserve">    ExperienceTypeVideo = </w:t>
      </w:r>
      <w:r w:rsidRPr="009C1FA9">
        <w:rPr>
          <w:rFonts w:cs="Menlo Regular"/>
          <w:color w:val="1C00CF"/>
          <w:szCs w:val="30"/>
        </w:rPr>
        <w:t>1</w:t>
      </w:r>
      <w:r w:rsidRPr="009C1FA9">
        <w:rPr>
          <w:rFonts w:cs="Menlo Regular"/>
          <w:szCs w:val="30"/>
        </w:rPr>
        <w:t>,</w:t>
      </w:r>
    </w:p>
    <w:p w:rsidR="00B06FF6" w:rsidRPr="009C1FA9" w:rsidRDefault="00B06FF6" w:rsidP="00B06FF6">
      <w:pPr>
        <w:widowControl w:val="0"/>
        <w:tabs>
          <w:tab w:val="left" w:pos="722"/>
        </w:tabs>
        <w:autoSpaceDE w:val="0"/>
        <w:autoSpaceDN w:val="0"/>
        <w:adjustRightInd w:val="0"/>
        <w:spacing w:line="240" w:lineRule="auto"/>
        <w:rPr>
          <w:rFonts w:cs="Menlo Regular"/>
          <w:szCs w:val="30"/>
        </w:rPr>
      </w:pPr>
      <w:r w:rsidRPr="009C1FA9">
        <w:rPr>
          <w:rFonts w:cs="Menlo Regular"/>
          <w:szCs w:val="30"/>
        </w:rPr>
        <w:t xml:space="preserve">    ExperienceTypeImage = </w:t>
      </w:r>
      <w:r w:rsidRPr="009C1FA9">
        <w:rPr>
          <w:rFonts w:cs="Menlo Regular"/>
          <w:color w:val="1C00CF"/>
          <w:szCs w:val="30"/>
        </w:rPr>
        <w:t>2</w:t>
      </w:r>
      <w:r w:rsidRPr="009C1FA9">
        <w:rPr>
          <w:rFonts w:cs="Menlo Regular"/>
          <w:szCs w:val="30"/>
        </w:rPr>
        <w:t>,</w:t>
      </w:r>
    </w:p>
    <w:p w:rsidR="00B06FF6" w:rsidRPr="009C1FA9" w:rsidRDefault="00B06FF6" w:rsidP="00B06FF6">
      <w:pPr>
        <w:widowControl w:val="0"/>
        <w:tabs>
          <w:tab w:val="left" w:pos="722"/>
        </w:tabs>
        <w:autoSpaceDE w:val="0"/>
        <w:autoSpaceDN w:val="0"/>
        <w:adjustRightInd w:val="0"/>
        <w:spacing w:line="240" w:lineRule="auto"/>
        <w:rPr>
          <w:rFonts w:cs="Menlo Regular"/>
          <w:szCs w:val="30"/>
        </w:rPr>
      </w:pPr>
      <w:r w:rsidRPr="009C1FA9">
        <w:rPr>
          <w:rFonts w:cs="Menlo Regular"/>
          <w:szCs w:val="30"/>
        </w:rPr>
        <w:t xml:space="preserve">    ExperienceTypeAlert = </w:t>
      </w:r>
      <w:r w:rsidRPr="009C1FA9">
        <w:rPr>
          <w:rFonts w:cs="Menlo Regular"/>
          <w:color w:val="1C00CF"/>
          <w:szCs w:val="30"/>
        </w:rPr>
        <w:t>3</w:t>
      </w:r>
    </w:p>
    <w:p w:rsidR="00B06FF6" w:rsidRDefault="00B06FF6" w:rsidP="00B06FF6">
      <w:pPr>
        <w:rPr>
          <w:rFonts w:cs="Menlo Regular"/>
          <w:szCs w:val="30"/>
        </w:rPr>
      </w:pPr>
      <w:r w:rsidRPr="009C1FA9">
        <w:rPr>
          <w:rFonts w:cs="Menlo Regular"/>
          <w:szCs w:val="30"/>
        </w:rPr>
        <w:t xml:space="preserve">} ExperienceType; </w:t>
      </w:r>
    </w:p>
    <w:p w:rsidR="00B06FF6" w:rsidRDefault="00B06FF6" w:rsidP="00B06FF6">
      <w:pPr>
        <w:rPr>
          <w:rFonts w:cs="Menlo Regular"/>
          <w:szCs w:val="30"/>
        </w:rPr>
      </w:pPr>
    </w:p>
    <w:p w:rsidR="00B06FF6" w:rsidRPr="00E75180" w:rsidRDefault="00B06FF6" w:rsidP="00B06FF6">
      <w:pPr>
        <w:rPr>
          <w:rFonts w:cs="Menlo Regular"/>
          <w:color w:val="008000"/>
          <w:sz w:val="24"/>
          <w:szCs w:val="30"/>
        </w:rPr>
      </w:pPr>
      <w:r w:rsidRPr="009C1FA9">
        <w:rPr>
          <w:rFonts w:cs="Menlo Regular"/>
          <w:color w:val="AA0D91"/>
          <w:szCs w:val="30"/>
        </w:rPr>
        <w:t>@</w:t>
      </w:r>
      <w:proofErr w:type="gramStart"/>
      <w:r w:rsidRPr="009C1FA9">
        <w:rPr>
          <w:rFonts w:cs="Menlo Regular"/>
          <w:color w:val="AA0D91"/>
          <w:szCs w:val="30"/>
        </w:rPr>
        <w:t>property</w:t>
      </w:r>
      <w:proofErr w:type="gramEnd"/>
      <w:r w:rsidRPr="009C1FA9">
        <w:rPr>
          <w:rFonts w:cs="Menlo Regular"/>
          <w:szCs w:val="30"/>
        </w:rPr>
        <w:t xml:space="preserve"> </w:t>
      </w:r>
      <w:r w:rsidRPr="009C1FA9">
        <w:rPr>
          <w:rFonts w:cs="Menlo Regular"/>
          <w:color w:val="3F6E74"/>
          <w:szCs w:val="30"/>
        </w:rPr>
        <w:t>ExperienceAction</w:t>
      </w:r>
      <w:r w:rsidRPr="009C1FA9">
        <w:rPr>
          <w:rFonts w:cs="Menlo Regular"/>
          <w:szCs w:val="30"/>
        </w:rPr>
        <w:t xml:space="preserve"> action</w:t>
      </w:r>
      <w:r>
        <w:rPr>
          <w:rFonts w:cs="Menlo Regular"/>
          <w:szCs w:val="30"/>
        </w:rPr>
        <w:t xml:space="preserve">: </w:t>
      </w:r>
      <w:r w:rsidRPr="00E75180">
        <w:rPr>
          <w:rFonts w:asciiTheme="minorHAnsi" w:hAnsiTheme="minorHAnsi" w:cs="Menlo Regular"/>
          <w:color w:val="008000"/>
          <w:sz w:val="24"/>
          <w:szCs w:val="30"/>
        </w:rPr>
        <w:t xml:space="preserve">Enum that instructs </w:t>
      </w:r>
      <w:r>
        <w:rPr>
          <w:rFonts w:asciiTheme="minorHAnsi" w:hAnsiTheme="minorHAnsi" w:cs="Menlo Regular"/>
          <w:color w:val="008000"/>
          <w:sz w:val="24"/>
          <w:szCs w:val="30"/>
        </w:rPr>
        <w:t>how to act on the given experience.</w:t>
      </w:r>
    </w:p>
    <w:p w:rsidR="00B06FF6" w:rsidRPr="009C1FA9" w:rsidRDefault="00B06FF6" w:rsidP="00B06FF6">
      <w:pPr>
        <w:widowControl w:val="0"/>
        <w:tabs>
          <w:tab w:val="left" w:pos="722"/>
        </w:tabs>
        <w:autoSpaceDE w:val="0"/>
        <w:autoSpaceDN w:val="0"/>
        <w:adjustRightInd w:val="0"/>
        <w:spacing w:line="240" w:lineRule="auto"/>
        <w:rPr>
          <w:rFonts w:cs="Menlo Regular"/>
          <w:szCs w:val="30"/>
        </w:rPr>
      </w:pPr>
      <w:proofErr w:type="gramStart"/>
      <w:r w:rsidRPr="009C1FA9">
        <w:rPr>
          <w:rFonts w:cs="Menlo Regular"/>
          <w:color w:val="AA0D91"/>
          <w:szCs w:val="30"/>
        </w:rPr>
        <w:t>typedef</w:t>
      </w:r>
      <w:proofErr w:type="gramEnd"/>
      <w:r w:rsidRPr="009C1FA9">
        <w:rPr>
          <w:rFonts w:cs="Menlo Regular"/>
          <w:szCs w:val="30"/>
        </w:rPr>
        <w:t xml:space="preserve"> </w:t>
      </w:r>
      <w:r w:rsidRPr="009C1FA9">
        <w:rPr>
          <w:rFonts w:cs="Menlo Regular"/>
          <w:color w:val="AA0D91"/>
          <w:szCs w:val="30"/>
        </w:rPr>
        <w:t>enum</w:t>
      </w:r>
      <w:r w:rsidRPr="009C1FA9">
        <w:rPr>
          <w:rFonts w:cs="Menlo Regular"/>
          <w:szCs w:val="30"/>
        </w:rPr>
        <w:t xml:space="preserve"> : </w:t>
      </w:r>
      <w:r w:rsidRPr="009C1FA9">
        <w:rPr>
          <w:rFonts w:cs="Menlo Regular"/>
          <w:color w:val="AA0D91"/>
          <w:szCs w:val="30"/>
        </w:rPr>
        <w:t>int</w:t>
      </w:r>
    </w:p>
    <w:p w:rsidR="00B06FF6" w:rsidRDefault="00B06FF6" w:rsidP="00B06FF6">
      <w:pPr>
        <w:widowControl w:val="0"/>
        <w:tabs>
          <w:tab w:val="left" w:pos="722"/>
        </w:tabs>
        <w:autoSpaceDE w:val="0"/>
        <w:autoSpaceDN w:val="0"/>
        <w:adjustRightInd w:val="0"/>
        <w:spacing w:line="240" w:lineRule="auto"/>
        <w:rPr>
          <w:rFonts w:cs="Menlo Regular"/>
          <w:szCs w:val="30"/>
        </w:rPr>
      </w:pPr>
      <w:r w:rsidRPr="009C1FA9">
        <w:rPr>
          <w:rFonts w:cs="Menlo Regular"/>
          <w:szCs w:val="30"/>
        </w:rPr>
        <w:t>{</w:t>
      </w:r>
    </w:p>
    <w:p w:rsidR="00B06FF6" w:rsidRPr="00C80407" w:rsidRDefault="00B06FF6" w:rsidP="00B06FF6">
      <w:pPr>
        <w:widowControl w:val="0"/>
        <w:tabs>
          <w:tab w:val="left" w:pos="722"/>
        </w:tabs>
        <w:autoSpaceDE w:val="0"/>
        <w:autoSpaceDN w:val="0"/>
        <w:adjustRightInd w:val="0"/>
        <w:spacing w:line="240" w:lineRule="auto"/>
        <w:rPr>
          <w:rFonts w:cs="Menlo Regular"/>
          <w:color w:val="008000"/>
          <w:szCs w:val="30"/>
        </w:rPr>
      </w:pPr>
      <w:r>
        <w:rPr>
          <w:rFonts w:cs="Menlo Regular"/>
          <w:szCs w:val="30"/>
        </w:rPr>
        <w:t xml:space="preserve">    </w:t>
      </w:r>
      <w:r w:rsidRPr="00C80407">
        <w:rPr>
          <w:rFonts w:cs="Menlo Regular"/>
          <w:color w:val="008000"/>
          <w:szCs w:val="30"/>
        </w:rPr>
        <w:t>// Do not show the Experience content to the user. Depending on</w:t>
      </w:r>
    </w:p>
    <w:p w:rsidR="00B06FF6" w:rsidRPr="00C80407" w:rsidRDefault="00B06FF6" w:rsidP="00B06FF6">
      <w:pPr>
        <w:widowControl w:val="0"/>
        <w:tabs>
          <w:tab w:val="left" w:pos="722"/>
        </w:tabs>
        <w:autoSpaceDE w:val="0"/>
        <w:autoSpaceDN w:val="0"/>
        <w:adjustRightInd w:val="0"/>
        <w:spacing w:line="240" w:lineRule="auto"/>
        <w:rPr>
          <w:rFonts w:cs="Menlo Regular"/>
          <w:color w:val="008000"/>
          <w:szCs w:val="30"/>
        </w:rPr>
      </w:pPr>
      <w:r w:rsidRPr="00C80407">
        <w:rPr>
          <w:rFonts w:cs="Menlo Regular"/>
          <w:color w:val="008000"/>
          <w:szCs w:val="30"/>
        </w:rPr>
        <w:t xml:space="preserve">    // </w:t>
      </w:r>
      <w:proofErr w:type="gramStart"/>
      <w:r w:rsidRPr="00C80407">
        <w:rPr>
          <w:rFonts w:cs="Menlo Regular"/>
          <w:color w:val="008000"/>
          <w:szCs w:val="30"/>
        </w:rPr>
        <w:t>your</w:t>
      </w:r>
      <w:proofErr w:type="gramEnd"/>
      <w:r w:rsidRPr="00C80407">
        <w:rPr>
          <w:rFonts w:cs="Menlo Regular"/>
          <w:color w:val="008000"/>
          <w:szCs w:val="30"/>
        </w:rPr>
        <w:t xml:space="preserve"> implementation, it may make sense to store the Experience</w:t>
      </w:r>
    </w:p>
    <w:p w:rsidR="00B06FF6" w:rsidRPr="00C80407" w:rsidRDefault="00B06FF6" w:rsidP="00B06FF6">
      <w:pPr>
        <w:widowControl w:val="0"/>
        <w:tabs>
          <w:tab w:val="left" w:pos="722"/>
        </w:tabs>
        <w:autoSpaceDE w:val="0"/>
        <w:autoSpaceDN w:val="0"/>
        <w:adjustRightInd w:val="0"/>
        <w:spacing w:line="240" w:lineRule="auto"/>
        <w:rPr>
          <w:rFonts w:cs="Menlo Regular"/>
          <w:color w:val="008000"/>
          <w:szCs w:val="30"/>
        </w:rPr>
      </w:pPr>
      <w:r w:rsidRPr="00C80407">
        <w:rPr>
          <w:rFonts w:cs="Menlo Regular"/>
          <w:color w:val="008000"/>
          <w:szCs w:val="30"/>
        </w:rPr>
        <w:t xml:space="preserve">    // </w:t>
      </w:r>
      <w:proofErr w:type="gramStart"/>
      <w:r w:rsidRPr="00C80407">
        <w:rPr>
          <w:rFonts w:cs="Menlo Regular"/>
          <w:color w:val="008000"/>
          <w:szCs w:val="30"/>
        </w:rPr>
        <w:t>and</w:t>
      </w:r>
      <w:proofErr w:type="gramEnd"/>
      <w:r w:rsidRPr="00C80407">
        <w:rPr>
          <w:rFonts w:cs="Menlo Regular"/>
          <w:color w:val="008000"/>
          <w:szCs w:val="30"/>
        </w:rPr>
        <w:t xml:space="preserve"> display it sometime in the future</w:t>
      </w:r>
    </w:p>
    <w:p w:rsidR="00B06FF6" w:rsidRDefault="00B06FF6" w:rsidP="00B06FF6">
      <w:pPr>
        <w:widowControl w:val="0"/>
        <w:tabs>
          <w:tab w:val="left" w:pos="722"/>
        </w:tabs>
        <w:autoSpaceDE w:val="0"/>
        <w:autoSpaceDN w:val="0"/>
        <w:adjustRightInd w:val="0"/>
        <w:spacing w:line="240" w:lineRule="auto"/>
        <w:rPr>
          <w:rFonts w:cs="Menlo Regular"/>
          <w:szCs w:val="30"/>
        </w:rPr>
      </w:pPr>
      <w:r w:rsidRPr="009C1FA9">
        <w:rPr>
          <w:rFonts w:cs="Menlo Regular"/>
          <w:szCs w:val="30"/>
        </w:rPr>
        <w:t xml:space="preserve">    ExperienceActionDoNothing = </w:t>
      </w:r>
      <w:r w:rsidRPr="009C1FA9">
        <w:rPr>
          <w:rFonts w:cs="Menlo Regular"/>
          <w:color w:val="1C00CF"/>
          <w:szCs w:val="30"/>
        </w:rPr>
        <w:t>0</w:t>
      </w:r>
      <w:r w:rsidRPr="009C1FA9">
        <w:rPr>
          <w:rFonts w:cs="Menlo Regular"/>
          <w:szCs w:val="30"/>
        </w:rPr>
        <w:t>,</w:t>
      </w:r>
    </w:p>
    <w:p w:rsidR="00B06FF6" w:rsidRPr="00C80407" w:rsidRDefault="00B06FF6" w:rsidP="00B06FF6">
      <w:pPr>
        <w:widowControl w:val="0"/>
        <w:tabs>
          <w:tab w:val="left" w:pos="722"/>
        </w:tabs>
        <w:autoSpaceDE w:val="0"/>
        <w:autoSpaceDN w:val="0"/>
        <w:adjustRightInd w:val="0"/>
        <w:spacing w:line="240" w:lineRule="auto"/>
        <w:rPr>
          <w:rFonts w:cs="Menlo Regular"/>
          <w:color w:val="008000"/>
          <w:szCs w:val="30"/>
        </w:rPr>
      </w:pPr>
      <w:r w:rsidRPr="00C80407">
        <w:rPr>
          <w:rFonts w:cs="Menlo Regular"/>
          <w:color w:val="008000"/>
          <w:szCs w:val="30"/>
        </w:rPr>
        <w:t xml:space="preserve">    // Display the data contained in the Experience right away without</w:t>
      </w:r>
    </w:p>
    <w:p w:rsidR="00B06FF6" w:rsidRPr="00C80407" w:rsidRDefault="00B06FF6" w:rsidP="00B06FF6">
      <w:pPr>
        <w:widowControl w:val="0"/>
        <w:tabs>
          <w:tab w:val="left" w:pos="722"/>
        </w:tabs>
        <w:autoSpaceDE w:val="0"/>
        <w:autoSpaceDN w:val="0"/>
        <w:adjustRightInd w:val="0"/>
        <w:spacing w:line="240" w:lineRule="auto"/>
        <w:rPr>
          <w:rFonts w:cs="Menlo Regular"/>
          <w:color w:val="008000"/>
          <w:szCs w:val="30"/>
        </w:rPr>
      </w:pPr>
      <w:r w:rsidRPr="00C80407">
        <w:rPr>
          <w:rFonts w:cs="Menlo Regular"/>
          <w:color w:val="008000"/>
          <w:szCs w:val="30"/>
        </w:rPr>
        <w:t xml:space="preserve">    // </w:t>
      </w:r>
      <w:proofErr w:type="gramStart"/>
      <w:r w:rsidRPr="00C80407">
        <w:rPr>
          <w:rFonts w:cs="Menlo Regular"/>
          <w:color w:val="008000"/>
          <w:szCs w:val="30"/>
        </w:rPr>
        <w:t>giving</w:t>
      </w:r>
      <w:proofErr w:type="gramEnd"/>
      <w:r w:rsidRPr="00C80407">
        <w:rPr>
          <w:rFonts w:cs="Menlo Regular"/>
          <w:color w:val="008000"/>
          <w:szCs w:val="30"/>
        </w:rPr>
        <w:t xml:space="preserve"> the user a choice. For example, if a VideoExp arrived, </w:t>
      </w:r>
    </w:p>
    <w:p w:rsidR="00B06FF6" w:rsidRPr="00C80407" w:rsidRDefault="00B06FF6" w:rsidP="00B06FF6">
      <w:pPr>
        <w:widowControl w:val="0"/>
        <w:tabs>
          <w:tab w:val="left" w:pos="722"/>
        </w:tabs>
        <w:autoSpaceDE w:val="0"/>
        <w:autoSpaceDN w:val="0"/>
        <w:adjustRightInd w:val="0"/>
        <w:spacing w:line="240" w:lineRule="auto"/>
        <w:rPr>
          <w:rFonts w:cs="Menlo Regular"/>
          <w:color w:val="008000"/>
          <w:szCs w:val="30"/>
        </w:rPr>
      </w:pPr>
      <w:r w:rsidRPr="00C80407">
        <w:rPr>
          <w:rFonts w:cs="Menlo Regular"/>
          <w:color w:val="008000"/>
          <w:szCs w:val="30"/>
        </w:rPr>
        <w:t xml:space="preserve">    // </w:t>
      </w:r>
      <w:proofErr w:type="gramStart"/>
      <w:r w:rsidRPr="00C80407">
        <w:rPr>
          <w:rFonts w:cs="Menlo Regular"/>
          <w:color w:val="008000"/>
          <w:szCs w:val="30"/>
        </w:rPr>
        <w:t>it</w:t>
      </w:r>
      <w:proofErr w:type="gramEnd"/>
      <w:r w:rsidRPr="00C80407">
        <w:rPr>
          <w:rFonts w:cs="Menlo Regular"/>
          <w:color w:val="008000"/>
          <w:szCs w:val="30"/>
        </w:rPr>
        <w:t xml:space="preserve"> would auto play the next time the user opened the app. </w:t>
      </w:r>
    </w:p>
    <w:p w:rsidR="00B06FF6" w:rsidRDefault="00B06FF6" w:rsidP="00B06FF6">
      <w:pPr>
        <w:widowControl w:val="0"/>
        <w:tabs>
          <w:tab w:val="left" w:pos="722"/>
        </w:tabs>
        <w:autoSpaceDE w:val="0"/>
        <w:autoSpaceDN w:val="0"/>
        <w:adjustRightInd w:val="0"/>
        <w:spacing w:line="240" w:lineRule="auto"/>
        <w:rPr>
          <w:rFonts w:cs="Menlo Regular"/>
          <w:szCs w:val="30"/>
        </w:rPr>
      </w:pPr>
      <w:r w:rsidRPr="009C1FA9">
        <w:rPr>
          <w:rFonts w:cs="Menlo Regular"/>
          <w:szCs w:val="30"/>
        </w:rPr>
        <w:t xml:space="preserve">    ExperienceActionAutoShow = </w:t>
      </w:r>
      <w:r w:rsidRPr="009C1FA9">
        <w:rPr>
          <w:rFonts w:cs="Menlo Regular"/>
          <w:color w:val="1C00CF"/>
          <w:szCs w:val="30"/>
        </w:rPr>
        <w:t>1</w:t>
      </w:r>
      <w:r w:rsidRPr="009C1FA9">
        <w:rPr>
          <w:rFonts w:cs="Menlo Regular"/>
          <w:szCs w:val="30"/>
        </w:rPr>
        <w:t>,</w:t>
      </w:r>
    </w:p>
    <w:p w:rsidR="00B06FF6" w:rsidRPr="00C80407" w:rsidRDefault="00B06FF6" w:rsidP="00B06FF6">
      <w:pPr>
        <w:widowControl w:val="0"/>
        <w:tabs>
          <w:tab w:val="left" w:pos="722"/>
        </w:tabs>
        <w:autoSpaceDE w:val="0"/>
        <w:autoSpaceDN w:val="0"/>
        <w:adjustRightInd w:val="0"/>
        <w:spacing w:line="240" w:lineRule="auto"/>
        <w:rPr>
          <w:rFonts w:cs="Menlo Regular"/>
          <w:color w:val="008000"/>
          <w:szCs w:val="30"/>
        </w:rPr>
      </w:pPr>
      <w:r>
        <w:rPr>
          <w:rFonts w:cs="Menlo Regular"/>
          <w:szCs w:val="30"/>
        </w:rPr>
        <w:t xml:space="preserve">    </w:t>
      </w:r>
      <w:r w:rsidRPr="00C80407">
        <w:rPr>
          <w:rFonts w:cs="Menlo Regular"/>
          <w:color w:val="008000"/>
          <w:szCs w:val="30"/>
        </w:rPr>
        <w:t xml:space="preserve">// </w:t>
      </w:r>
      <w:r>
        <w:rPr>
          <w:rFonts w:cs="Menlo Regular"/>
          <w:color w:val="008000"/>
          <w:szCs w:val="30"/>
        </w:rPr>
        <w:t>Ask the user if they would like to see the Experience content</w:t>
      </w:r>
      <w:r w:rsidRPr="00C80407">
        <w:rPr>
          <w:rFonts w:cs="Menlo Regular"/>
          <w:color w:val="008000"/>
          <w:szCs w:val="30"/>
        </w:rPr>
        <w:t xml:space="preserve"> </w:t>
      </w:r>
    </w:p>
    <w:p w:rsidR="00B06FF6" w:rsidRPr="00C80407" w:rsidRDefault="00B06FF6" w:rsidP="00B06FF6">
      <w:pPr>
        <w:widowControl w:val="0"/>
        <w:tabs>
          <w:tab w:val="left" w:pos="722"/>
        </w:tabs>
        <w:autoSpaceDE w:val="0"/>
        <w:autoSpaceDN w:val="0"/>
        <w:adjustRightInd w:val="0"/>
        <w:spacing w:line="240" w:lineRule="auto"/>
        <w:rPr>
          <w:rFonts w:cs="Menlo Regular"/>
          <w:color w:val="008000"/>
          <w:szCs w:val="30"/>
        </w:rPr>
      </w:pPr>
      <w:r w:rsidRPr="00C80407">
        <w:rPr>
          <w:rFonts w:cs="Menlo Regular"/>
          <w:color w:val="008000"/>
          <w:szCs w:val="30"/>
        </w:rPr>
        <w:t xml:space="preserve">    // </w:t>
      </w:r>
      <w:proofErr w:type="gramStart"/>
      <w:r>
        <w:rPr>
          <w:rFonts w:cs="Menlo Regular"/>
          <w:color w:val="008000"/>
          <w:szCs w:val="30"/>
        </w:rPr>
        <w:t>prior</w:t>
      </w:r>
      <w:proofErr w:type="gramEnd"/>
      <w:r>
        <w:rPr>
          <w:rFonts w:cs="Menlo Regular"/>
          <w:color w:val="008000"/>
          <w:szCs w:val="30"/>
        </w:rPr>
        <w:t xml:space="preserve"> to presenting it.</w:t>
      </w:r>
      <w:r w:rsidRPr="00C80407">
        <w:rPr>
          <w:rFonts w:cs="Menlo Regular"/>
          <w:color w:val="008000"/>
          <w:szCs w:val="30"/>
        </w:rPr>
        <w:t xml:space="preserve"> </w:t>
      </w:r>
    </w:p>
    <w:p w:rsidR="00B06FF6" w:rsidRPr="009C1FA9" w:rsidRDefault="00B06FF6" w:rsidP="00B06FF6">
      <w:pPr>
        <w:widowControl w:val="0"/>
        <w:tabs>
          <w:tab w:val="left" w:pos="722"/>
        </w:tabs>
        <w:autoSpaceDE w:val="0"/>
        <w:autoSpaceDN w:val="0"/>
        <w:adjustRightInd w:val="0"/>
        <w:spacing w:line="240" w:lineRule="auto"/>
        <w:rPr>
          <w:rFonts w:cs="Menlo Regular"/>
          <w:szCs w:val="30"/>
        </w:rPr>
      </w:pPr>
      <w:r w:rsidRPr="009C1FA9">
        <w:rPr>
          <w:rFonts w:cs="Menlo Regular"/>
          <w:szCs w:val="30"/>
        </w:rPr>
        <w:t xml:space="preserve">    ExperienceActionAskPermission = </w:t>
      </w:r>
      <w:r w:rsidRPr="009C1FA9">
        <w:rPr>
          <w:rFonts w:cs="Menlo Regular"/>
          <w:color w:val="1C00CF"/>
          <w:szCs w:val="30"/>
        </w:rPr>
        <w:t>3</w:t>
      </w:r>
    </w:p>
    <w:p w:rsidR="00B06FF6" w:rsidRDefault="00B06FF6" w:rsidP="00B06FF6">
      <w:pPr>
        <w:rPr>
          <w:rFonts w:cs="Menlo Regular"/>
          <w:szCs w:val="30"/>
        </w:rPr>
      </w:pPr>
      <w:r w:rsidRPr="009C1FA9">
        <w:rPr>
          <w:rFonts w:cs="Menlo Regular"/>
          <w:szCs w:val="30"/>
        </w:rPr>
        <w:t>} ExperienceAction;</w:t>
      </w:r>
    </w:p>
    <w:p w:rsidR="00B06FF6" w:rsidRDefault="00B06FF6" w:rsidP="00B06FF6">
      <w:pPr>
        <w:rPr>
          <w:rFonts w:cs="Menlo Regular"/>
          <w:szCs w:val="30"/>
        </w:rPr>
      </w:pPr>
    </w:p>
    <w:p w:rsidR="00B06FF6" w:rsidRPr="00E75180" w:rsidRDefault="00B06FF6" w:rsidP="00B06FF6">
      <w:pPr>
        <w:rPr>
          <w:rFonts w:asciiTheme="minorHAnsi" w:hAnsiTheme="minorHAnsi" w:cs="Menlo Regular"/>
          <w:color w:val="008000"/>
          <w:sz w:val="24"/>
          <w:szCs w:val="30"/>
        </w:rPr>
      </w:pPr>
      <w:r w:rsidRPr="009C1FA9">
        <w:rPr>
          <w:rFonts w:cs="Menlo Regular"/>
          <w:color w:val="AA0D91"/>
          <w:szCs w:val="30"/>
        </w:rPr>
        <w:t>@</w:t>
      </w:r>
      <w:proofErr w:type="gramStart"/>
      <w:r w:rsidRPr="009C1FA9">
        <w:rPr>
          <w:rFonts w:cs="Menlo Regular"/>
          <w:color w:val="AA0D91"/>
          <w:szCs w:val="30"/>
        </w:rPr>
        <w:t>property</w:t>
      </w:r>
      <w:proofErr w:type="gramEnd"/>
      <w:r w:rsidRPr="009C1FA9">
        <w:rPr>
          <w:rFonts w:cs="Menlo Regular"/>
          <w:szCs w:val="30"/>
        </w:rPr>
        <w:t xml:space="preserve"> </w:t>
      </w:r>
      <w:r w:rsidRPr="009C1FA9">
        <w:rPr>
          <w:rFonts w:cs="Menlo Regular"/>
          <w:color w:val="5C2699"/>
          <w:szCs w:val="30"/>
        </w:rPr>
        <w:t>NSString</w:t>
      </w:r>
      <w:r>
        <w:rPr>
          <w:rFonts w:cs="Menlo Regular"/>
          <w:szCs w:val="30"/>
        </w:rPr>
        <w:t xml:space="preserve">* customDetails: </w:t>
      </w:r>
      <w:r w:rsidRPr="00E75180">
        <w:rPr>
          <w:rFonts w:asciiTheme="minorHAnsi" w:hAnsiTheme="minorHAnsi" w:cs="Menlo Regular"/>
          <w:color w:val="008000"/>
          <w:sz w:val="24"/>
          <w:szCs w:val="30"/>
        </w:rPr>
        <w:t xml:space="preserve">Additional details added to the experience that did not fall into any of the standard properties. </w:t>
      </w:r>
    </w:p>
    <w:p w:rsidR="00B06FF6" w:rsidRDefault="00B06FF6" w:rsidP="00B06FF6">
      <w:pPr>
        <w:rPr>
          <w:rFonts w:cs="Menlo Regular"/>
          <w:szCs w:val="30"/>
        </w:rPr>
      </w:pPr>
    </w:p>
    <w:p w:rsidR="00B06FF6" w:rsidRPr="00E75180" w:rsidRDefault="00B06FF6" w:rsidP="00B06FF6">
      <w:pPr>
        <w:widowControl w:val="0"/>
        <w:tabs>
          <w:tab w:val="left" w:pos="722"/>
        </w:tabs>
        <w:autoSpaceDE w:val="0"/>
        <w:autoSpaceDN w:val="0"/>
        <w:adjustRightInd w:val="0"/>
        <w:spacing w:line="240" w:lineRule="auto"/>
        <w:rPr>
          <w:rFonts w:cs="Menlo Regular"/>
          <w:color w:val="008000"/>
          <w:szCs w:val="30"/>
        </w:rPr>
      </w:pPr>
      <w:r w:rsidRPr="0084709D">
        <w:rPr>
          <w:rFonts w:cs="Menlo Regular"/>
          <w:color w:val="AA0D91"/>
          <w:szCs w:val="30"/>
        </w:rPr>
        <w:t>@</w:t>
      </w:r>
      <w:proofErr w:type="gramStart"/>
      <w:r w:rsidRPr="0084709D">
        <w:rPr>
          <w:rFonts w:cs="Menlo Regular"/>
          <w:color w:val="AA0D91"/>
          <w:szCs w:val="30"/>
        </w:rPr>
        <w:t>property</w:t>
      </w:r>
      <w:proofErr w:type="gramEnd"/>
      <w:r w:rsidRPr="0084709D">
        <w:rPr>
          <w:rFonts w:cs="Menlo Regular"/>
          <w:szCs w:val="30"/>
        </w:rPr>
        <w:t xml:space="preserve"> </w:t>
      </w:r>
      <w:r w:rsidRPr="0084709D">
        <w:rPr>
          <w:rFonts w:cs="Menlo Regular"/>
          <w:color w:val="5C2699"/>
          <w:szCs w:val="30"/>
        </w:rPr>
        <w:t>NSString</w:t>
      </w:r>
      <w:r>
        <w:rPr>
          <w:rFonts w:cs="Menlo Regular"/>
          <w:szCs w:val="30"/>
        </w:rPr>
        <w:t xml:space="preserve">* expTitle: </w:t>
      </w:r>
      <w:r w:rsidRPr="00E75180">
        <w:rPr>
          <w:rFonts w:asciiTheme="minorHAnsi" w:hAnsiTheme="minorHAnsi" w:cs="Menlo Regular"/>
          <w:color w:val="008000"/>
          <w:sz w:val="24"/>
          <w:szCs w:val="30"/>
        </w:rPr>
        <w:t xml:space="preserve">The Experiences title. Typically </w:t>
      </w:r>
      <w:r w:rsidR="004829EB" w:rsidRPr="00E75180">
        <w:rPr>
          <w:rFonts w:asciiTheme="minorHAnsi" w:hAnsiTheme="minorHAnsi" w:cs="Menlo Regular"/>
          <w:color w:val="008000"/>
          <w:sz w:val="24"/>
          <w:szCs w:val="30"/>
        </w:rPr>
        <w:t>Experiences</w:t>
      </w:r>
      <w:r w:rsidRPr="00E75180">
        <w:rPr>
          <w:rFonts w:asciiTheme="minorHAnsi" w:hAnsiTheme="minorHAnsi" w:cs="Menlo Regular"/>
          <w:color w:val="008000"/>
          <w:sz w:val="24"/>
          <w:szCs w:val="30"/>
        </w:rPr>
        <w:t xml:space="preserve"> will be displayed with a Title and Description</w:t>
      </w:r>
    </w:p>
    <w:p w:rsidR="00B06FF6" w:rsidRPr="0084709D" w:rsidRDefault="00B06FF6" w:rsidP="00B06FF6">
      <w:pPr>
        <w:widowControl w:val="0"/>
        <w:tabs>
          <w:tab w:val="left" w:pos="722"/>
        </w:tabs>
        <w:autoSpaceDE w:val="0"/>
        <w:autoSpaceDN w:val="0"/>
        <w:adjustRightInd w:val="0"/>
        <w:spacing w:line="240" w:lineRule="auto"/>
        <w:rPr>
          <w:rFonts w:cs="Menlo Regular"/>
          <w:szCs w:val="30"/>
        </w:rPr>
      </w:pPr>
    </w:p>
    <w:p w:rsidR="00B06FF6" w:rsidRPr="00E75180" w:rsidRDefault="00B06FF6" w:rsidP="00B06FF6">
      <w:pPr>
        <w:widowControl w:val="0"/>
        <w:tabs>
          <w:tab w:val="left" w:pos="722"/>
        </w:tabs>
        <w:autoSpaceDE w:val="0"/>
        <w:autoSpaceDN w:val="0"/>
        <w:adjustRightInd w:val="0"/>
        <w:spacing w:line="240" w:lineRule="auto"/>
        <w:rPr>
          <w:rFonts w:cs="Menlo Regular"/>
          <w:color w:val="008000"/>
          <w:szCs w:val="30"/>
        </w:rPr>
      </w:pPr>
      <w:r w:rsidRPr="0084709D">
        <w:rPr>
          <w:rFonts w:cs="Menlo Regular"/>
          <w:color w:val="AA0D91"/>
          <w:szCs w:val="30"/>
        </w:rPr>
        <w:t>@</w:t>
      </w:r>
      <w:proofErr w:type="gramStart"/>
      <w:r w:rsidRPr="0084709D">
        <w:rPr>
          <w:rFonts w:cs="Menlo Regular"/>
          <w:color w:val="AA0D91"/>
          <w:szCs w:val="30"/>
        </w:rPr>
        <w:t>property</w:t>
      </w:r>
      <w:proofErr w:type="gramEnd"/>
      <w:r w:rsidRPr="0084709D">
        <w:rPr>
          <w:rFonts w:cs="Menlo Regular"/>
          <w:szCs w:val="30"/>
        </w:rPr>
        <w:t xml:space="preserve"> </w:t>
      </w:r>
      <w:r w:rsidRPr="0084709D">
        <w:rPr>
          <w:rFonts w:cs="Menlo Regular"/>
          <w:color w:val="5C2699"/>
          <w:szCs w:val="30"/>
        </w:rPr>
        <w:t>NSString</w:t>
      </w:r>
      <w:r>
        <w:rPr>
          <w:rFonts w:cs="Menlo Regular"/>
          <w:szCs w:val="30"/>
        </w:rPr>
        <w:t xml:space="preserve">* expDescription: </w:t>
      </w:r>
      <w:r w:rsidRPr="00E75180">
        <w:rPr>
          <w:rFonts w:asciiTheme="minorHAnsi" w:hAnsiTheme="minorHAnsi" w:cs="Menlo Regular"/>
          <w:color w:val="008000"/>
          <w:sz w:val="24"/>
          <w:szCs w:val="30"/>
        </w:rPr>
        <w:t>The Experiences description. This field contains the message that you are trying to get across to your customers.</w:t>
      </w:r>
    </w:p>
    <w:p w:rsidR="00B06FF6" w:rsidRPr="00E75180" w:rsidRDefault="00B06FF6" w:rsidP="00B06FF6">
      <w:pPr>
        <w:widowControl w:val="0"/>
        <w:tabs>
          <w:tab w:val="left" w:pos="722"/>
        </w:tabs>
        <w:autoSpaceDE w:val="0"/>
        <w:autoSpaceDN w:val="0"/>
        <w:adjustRightInd w:val="0"/>
        <w:spacing w:line="240" w:lineRule="auto"/>
        <w:rPr>
          <w:rFonts w:cs="Menlo Regular"/>
          <w:color w:val="008000"/>
          <w:szCs w:val="30"/>
        </w:rPr>
      </w:pPr>
    </w:p>
    <w:p w:rsidR="00B06FF6" w:rsidRPr="00E75180" w:rsidRDefault="00B06FF6" w:rsidP="00B06FF6">
      <w:pPr>
        <w:widowControl w:val="0"/>
        <w:tabs>
          <w:tab w:val="left" w:pos="722"/>
        </w:tabs>
        <w:autoSpaceDE w:val="0"/>
        <w:autoSpaceDN w:val="0"/>
        <w:adjustRightInd w:val="0"/>
        <w:spacing w:line="240" w:lineRule="auto"/>
        <w:rPr>
          <w:rFonts w:cs="Menlo Regular"/>
          <w:color w:val="008000"/>
          <w:szCs w:val="30"/>
        </w:rPr>
      </w:pPr>
      <w:r w:rsidRPr="0084709D">
        <w:rPr>
          <w:rFonts w:cs="Menlo Regular"/>
          <w:color w:val="AA0D91"/>
          <w:szCs w:val="30"/>
        </w:rPr>
        <w:t>@</w:t>
      </w:r>
      <w:proofErr w:type="gramStart"/>
      <w:r w:rsidRPr="0084709D">
        <w:rPr>
          <w:rFonts w:cs="Menlo Regular"/>
          <w:color w:val="AA0D91"/>
          <w:szCs w:val="30"/>
        </w:rPr>
        <w:t>property</w:t>
      </w:r>
      <w:proofErr w:type="gramEnd"/>
      <w:r w:rsidRPr="0084709D">
        <w:rPr>
          <w:rFonts w:cs="Menlo Regular"/>
          <w:szCs w:val="30"/>
        </w:rPr>
        <w:t xml:space="preserve"> </w:t>
      </w:r>
      <w:r w:rsidRPr="0084709D">
        <w:rPr>
          <w:rFonts w:cs="Menlo Regular"/>
          <w:color w:val="5C2699"/>
          <w:szCs w:val="30"/>
        </w:rPr>
        <w:t>NSString</w:t>
      </w:r>
      <w:r>
        <w:rPr>
          <w:rFonts w:cs="Menlo Regular"/>
          <w:szCs w:val="30"/>
        </w:rPr>
        <w:t xml:space="preserve">* notificationTitle: </w:t>
      </w:r>
      <w:r w:rsidRPr="00E75180">
        <w:rPr>
          <w:rFonts w:asciiTheme="minorHAnsi" w:hAnsiTheme="minorHAnsi" w:cs="Menlo Regular"/>
          <w:color w:val="008000"/>
          <w:sz w:val="24"/>
          <w:szCs w:val="30"/>
        </w:rPr>
        <w:t>This field should contain the text you would like to display in a Notification to the user.</w:t>
      </w:r>
    </w:p>
    <w:p w:rsidR="00B06FF6" w:rsidRPr="0084709D" w:rsidRDefault="00B06FF6" w:rsidP="00B06FF6">
      <w:pPr>
        <w:widowControl w:val="0"/>
        <w:tabs>
          <w:tab w:val="left" w:pos="722"/>
        </w:tabs>
        <w:autoSpaceDE w:val="0"/>
        <w:autoSpaceDN w:val="0"/>
        <w:adjustRightInd w:val="0"/>
        <w:spacing w:line="240" w:lineRule="auto"/>
        <w:rPr>
          <w:rFonts w:cs="Menlo Regular"/>
          <w:szCs w:val="30"/>
        </w:rPr>
      </w:pPr>
    </w:p>
    <w:p w:rsidR="00B06FF6" w:rsidRDefault="00B06FF6" w:rsidP="00B06FF6">
      <w:pPr>
        <w:rPr>
          <w:rFonts w:asciiTheme="minorHAnsi" w:hAnsiTheme="minorHAnsi" w:cs="Menlo Regular"/>
          <w:color w:val="008000"/>
          <w:sz w:val="24"/>
          <w:szCs w:val="30"/>
        </w:rPr>
      </w:pPr>
      <w:r w:rsidRPr="0084709D">
        <w:rPr>
          <w:rFonts w:cs="Menlo Regular"/>
          <w:color w:val="AA0D91"/>
          <w:szCs w:val="30"/>
        </w:rPr>
        <w:t>@</w:t>
      </w:r>
      <w:proofErr w:type="gramStart"/>
      <w:r w:rsidRPr="0084709D">
        <w:rPr>
          <w:rFonts w:cs="Menlo Regular"/>
          <w:color w:val="AA0D91"/>
          <w:szCs w:val="30"/>
        </w:rPr>
        <w:t>property</w:t>
      </w:r>
      <w:proofErr w:type="gramEnd"/>
      <w:r w:rsidRPr="0084709D">
        <w:rPr>
          <w:rFonts w:cs="Menlo Regular"/>
          <w:szCs w:val="30"/>
        </w:rPr>
        <w:t xml:space="preserve"> </w:t>
      </w:r>
      <w:r w:rsidRPr="0084709D">
        <w:rPr>
          <w:rFonts w:cs="Menlo Regular"/>
          <w:color w:val="5C2699"/>
          <w:szCs w:val="30"/>
        </w:rPr>
        <w:t>NSString</w:t>
      </w:r>
      <w:r w:rsidRPr="0084709D">
        <w:rPr>
          <w:rFonts w:cs="Menlo Regular"/>
          <w:szCs w:val="30"/>
        </w:rPr>
        <w:t>* notificationDescription</w:t>
      </w:r>
      <w:r>
        <w:rPr>
          <w:rFonts w:cs="Menlo Regular"/>
          <w:szCs w:val="30"/>
        </w:rPr>
        <w:t xml:space="preserve">: </w:t>
      </w:r>
      <w:r w:rsidRPr="00E75180">
        <w:rPr>
          <w:rFonts w:asciiTheme="minorHAnsi" w:hAnsiTheme="minorHAnsi" w:cs="Menlo Regular"/>
          <w:color w:val="008000"/>
          <w:sz w:val="24"/>
          <w:szCs w:val="30"/>
        </w:rPr>
        <w:t>The notificationDescription is an additional field that can be used to better describe what you are notifying the user about.</w:t>
      </w:r>
    </w:p>
    <w:p w:rsidR="00B06FF6" w:rsidRDefault="00B06FF6" w:rsidP="00B06FF6">
      <w:pPr>
        <w:widowControl w:val="0"/>
        <w:tabs>
          <w:tab w:val="left" w:pos="722"/>
        </w:tabs>
        <w:autoSpaceDE w:val="0"/>
        <w:autoSpaceDN w:val="0"/>
        <w:adjustRightInd w:val="0"/>
        <w:spacing w:line="240" w:lineRule="auto"/>
        <w:rPr>
          <w:rFonts w:cs="Menlo Regular"/>
          <w:szCs w:val="30"/>
        </w:rPr>
      </w:pPr>
      <w:r w:rsidRPr="00E75180">
        <w:rPr>
          <w:rFonts w:cs="Menlo Regular"/>
          <w:color w:val="AA0D91"/>
          <w:szCs w:val="30"/>
        </w:rPr>
        <w:t>@</w:t>
      </w:r>
      <w:proofErr w:type="gramStart"/>
      <w:r w:rsidRPr="00E75180">
        <w:rPr>
          <w:rFonts w:cs="Menlo Regular"/>
          <w:color w:val="AA0D91"/>
          <w:szCs w:val="30"/>
        </w:rPr>
        <w:t>property</w:t>
      </w:r>
      <w:proofErr w:type="gramEnd"/>
      <w:r w:rsidRPr="00E75180">
        <w:rPr>
          <w:rFonts w:cs="Menlo Regular"/>
          <w:szCs w:val="30"/>
        </w:rPr>
        <w:t xml:space="preserve"> </w:t>
      </w:r>
      <w:r w:rsidRPr="00E75180">
        <w:rPr>
          <w:rFonts w:cs="Menlo Regular"/>
          <w:color w:val="AA0D91"/>
          <w:szCs w:val="30"/>
        </w:rPr>
        <w:t>BOOL</w:t>
      </w:r>
      <w:r>
        <w:rPr>
          <w:rFonts w:cs="Menlo Regular"/>
          <w:szCs w:val="30"/>
        </w:rPr>
        <w:t xml:space="preserve"> showNotif: </w:t>
      </w:r>
      <w:r w:rsidRPr="00E75180">
        <w:rPr>
          <w:rFonts w:asciiTheme="minorHAnsi" w:hAnsiTheme="minorHAnsi" w:cs="Menlo Regular"/>
          <w:color w:val="008000"/>
          <w:sz w:val="24"/>
          <w:szCs w:val="30"/>
        </w:rPr>
        <w:t>Indicates whether or not to display a notification to the user for the given Experience.</w:t>
      </w:r>
      <w:r w:rsidRPr="00E75180">
        <w:rPr>
          <w:rFonts w:cs="Menlo Regular"/>
          <w:color w:val="008000"/>
          <w:szCs w:val="30"/>
        </w:rPr>
        <w:t xml:space="preserve">  </w:t>
      </w:r>
    </w:p>
    <w:p w:rsidR="00B06FF6" w:rsidRPr="00E75180" w:rsidRDefault="00B06FF6" w:rsidP="00B06FF6">
      <w:pPr>
        <w:widowControl w:val="0"/>
        <w:tabs>
          <w:tab w:val="left" w:pos="722"/>
        </w:tabs>
        <w:autoSpaceDE w:val="0"/>
        <w:autoSpaceDN w:val="0"/>
        <w:adjustRightInd w:val="0"/>
        <w:spacing w:line="240" w:lineRule="auto"/>
        <w:rPr>
          <w:rFonts w:cs="Menlo Regular"/>
          <w:szCs w:val="30"/>
        </w:rPr>
      </w:pPr>
    </w:p>
    <w:p w:rsidR="00B06FF6" w:rsidRDefault="00B06FF6" w:rsidP="00B06FF6">
      <w:pPr>
        <w:rPr>
          <w:rFonts w:asciiTheme="minorHAnsi" w:hAnsiTheme="minorHAnsi" w:cs="Menlo Regular"/>
          <w:color w:val="008000"/>
          <w:sz w:val="24"/>
          <w:szCs w:val="30"/>
        </w:rPr>
      </w:pPr>
      <w:r w:rsidRPr="00E75180">
        <w:rPr>
          <w:rFonts w:cs="Menlo Regular"/>
          <w:color w:val="AA0D91"/>
          <w:szCs w:val="30"/>
        </w:rPr>
        <w:t>@</w:t>
      </w:r>
      <w:proofErr w:type="gramStart"/>
      <w:r w:rsidRPr="00E75180">
        <w:rPr>
          <w:rFonts w:cs="Menlo Regular"/>
          <w:color w:val="AA0D91"/>
          <w:szCs w:val="30"/>
        </w:rPr>
        <w:t>property</w:t>
      </w:r>
      <w:proofErr w:type="gramEnd"/>
      <w:r w:rsidRPr="00E75180">
        <w:rPr>
          <w:rFonts w:cs="Menlo Regular"/>
          <w:szCs w:val="30"/>
        </w:rPr>
        <w:t xml:space="preserve"> </w:t>
      </w:r>
      <w:r w:rsidRPr="00E75180">
        <w:rPr>
          <w:rFonts w:cs="Menlo Regular"/>
          <w:color w:val="5C2699"/>
          <w:szCs w:val="30"/>
        </w:rPr>
        <w:t>NSDictionary</w:t>
      </w:r>
      <w:r>
        <w:rPr>
          <w:rFonts w:cs="Menlo Regular"/>
          <w:szCs w:val="30"/>
        </w:rPr>
        <w:t xml:space="preserve">* attributes: </w:t>
      </w:r>
      <w:r w:rsidRPr="00E75180">
        <w:rPr>
          <w:rFonts w:asciiTheme="minorHAnsi" w:hAnsiTheme="minorHAnsi" w:cs="Menlo Regular"/>
          <w:color w:val="008000"/>
          <w:sz w:val="24"/>
          <w:szCs w:val="30"/>
        </w:rPr>
        <w:t>Contains various values that differ across each Experience type. The expected values for each Experience type are described below.</w:t>
      </w:r>
    </w:p>
    <w:p w:rsidR="00B06FF6" w:rsidRDefault="00B06FF6" w:rsidP="00B06FF6">
      <w:pPr>
        <w:rPr>
          <w:rFonts w:asciiTheme="minorHAnsi" w:hAnsiTheme="minorHAnsi" w:cs="Menlo Regular"/>
          <w:color w:val="008000"/>
          <w:sz w:val="24"/>
          <w:szCs w:val="30"/>
        </w:rPr>
      </w:pPr>
    </w:p>
    <w:p w:rsidR="00B06FF6" w:rsidRDefault="00B06FF6" w:rsidP="00B06FF6">
      <w:pPr>
        <w:rPr>
          <w:rFonts w:asciiTheme="minorHAnsi" w:hAnsiTheme="minorHAnsi" w:cs="Menlo Regular"/>
          <w:color w:val="008000"/>
          <w:sz w:val="24"/>
          <w:szCs w:val="30"/>
        </w:rPr>
      </w:pPr>
    </w:p>
    <w:p w:rsidR="00B06FF6" w:rsidRPr="00F01902" w:rsidRDefault="00B06FF6" w:rsidP="00B06FF6">
      <w:pPr>
        <w:pStyle w:val="Heading2"/>
        <w:rPr>
          <w:rFonts w:asciiTheme="minorHAnsi" w:hAnsiTheme="minorHAnsi"/>
        </w:rPr>
      </w:pPr>
      <w:bookmarkStart w:id="12" w:name="_Toc271282882"/>
      <w:bookmarkStart w:id="13" w:name="_Toc271294480"/>
      <w:r w:rsidRPr="00F01902">
        <w:rPr>
          <w:rFonts w:asciiTheme="minorHAnsi" w:hAnsiTheme="minorHAnsi"/>
        </w:rPr>
        <w:t>VideoExp</w:t>
      </w:r>
      <w:bookmarkEnd w:id="12"/>
      <w:bookmarkEnd w:id="13"/>
      <w:r w:rsidRPr="00F01902">
        <w:rPr>
          <w:rFonts w:asciiTheme="minorHAnsi" w:hAnsiTheme="minorHAnsi"/>
        </w:rPr>
        <w:t xml:space="preserve"> </w:t>
      </w:r>
    </w:p>
    <w:p w:rsidR="00B06FF6" w:rsidRDefault="00B06FF6" w:rsidP="00B06FF6"/>
    <w:p w:rsidR="00B06FF6" w:rsidRPr="009A5568" w:rsidRDefault="00B06FF6" w:rsidP="00B06FF6">
      <w:pPr>
        <w:rPr>
          <w:rFonts w:asciiTheme="minorHAnsi" w:hAnsiTheme="minorHAnsi"/>
          <w:sz w:val="24"/>
        </w:rPr>
      </w:pPr>
      <w:r w:rsidRPr="009A5568">
        <w:rPr>
          <w:rFonts w:asciiTheme="minorHAnsi" w:hAnsiTheme="minorHAnsi"/>
          <w:sz w:val="24"/>
        </w:rPr>
        <w:t xml:space="preserve">VideoExp contains video content that should be made available to the user.  This class also provides accessory methods to allow you to easily play the video if you would like. </w:t>
      </w:r>
    </w:p>
    <w:p w:rsidR="00B06FF6" w:rsidRDefault="00B06FF6" w:rsidP="00B06FF6"/>
    <w:p w:rsidR="00B06FF6" w:rsidRDefault="00B06FF6" w:rsidP="00B06FF6">
      <w:pPr>
        <w:widowControl w:val="0"/>
        <w:tabs>
          <w:tab w:val="left" w:pos="722"/>
        </w:tabs>
        <w:autoSpaceDE w:val="0"/>
        <w:autoSpaceDN w:val="0"/>
        <w:adjustRightInd w:val="0"/>
        <w:spacing w:line="240" w:lineRule="auto"/>
        <w:rPr>
          <w:rFonts w:cs="Menlo Regular"/>
          <w:szCs w:val="30"/>
        </w:rPr>
      </w:pPr>
      <w:r w:rsidRPr="006D4A04">
        <w:rPr>
          <w:rFonts w:cs="Menlo Regular"/>
          <w:color w:val="AA0D91"/>
          <w:szCs w:val="30"/>
        </w:rPr>
        <w:t>@</w:t>
      </w:r>
      <w:proofErr w:type="gramStart"/>
      <w:r w:rsidRPr="006D4A04">
        <w:rPr>
          <w:rFonts w:cs="Menlo Regular"/>
          <w:color w:val="AA0D91"/>
          <w:szCs w:val="30"/>
        </w:rPr>
        <w:t>property</w:t>
      </w:r>
      <w:proofErr w:type="gramEnd"/>
      <w:r w:rsidRPr="006D4A04">
        <w:rPr>
          <w:rFonts w:cs="Menlo Regular"/>
          <w:szCs w:val="30"/>
        </w:rPr>
        <w:t xml:space="preserve"> </w:t>
      </w:r>
      <w:r w:rsidRPr="006D4A04">
        <w:rPr>
          <w:rFonts w:cs="Menlo Regular"/>
          <w:color w:val="3F6E74"/>
          <w:szCs w:val="30"/>
        </w:rPr>
        <w:t>DisplayType</w:t>
      </w:r>
      <w:r>
        <w:rPr>
          <w:rFonts w:cs="Menlo Regular"/>
          <w:szCs w:val="30"/>
        </w:rPr>
        <w:t xml:space="preserve"> displayType: </w:t>
      </w:r>
      <w:r w:rsidRPr="009A5568">
        <w:rPr>
          <w:rFonts w:asciiTheme="minorHAnsi" w:hAnsiTheme="minorHAnsi" w:cs="Menlo Regular"/>
          <w:color w:val="008000"/>
          <w:sz w:val="24"/>
          <w:szCs w:val="30"/>
        </w:rPr>
        <w:t>Enum that indicates what mode to display the video in.</w:t>
      </w:r>
    </w:p>
    <w:p w:rsidR="00B06FF6" w:rsidRPr="006D4A04" w:rsidRDefault="00B06FF6" w:rsidP="00B06FF6">
      <w:pPr>
        <w:widowControl w:val="0"/>
        <w:tabs>
          <w:tab w:val="left" w:pos="722"/>
        </w:tabs>
        <w:autoSpaceDE w:val="0"/>
        <w:autoSpaceDN w:val="0"/>
        <w:adjustRightInd w:val="0"/>
        <w:spacing w:line="240" w:lineRule="auto"/>
        <w:rPr>
          <w:rFonts w:cs="Menlo Regular"/>
          <w:szCs w:val="30"/>
        </w:rPr>
      </w:pPr>
      <w:proofErr w:type="gramStart"/>
      <w:r w:rsidRPr="006D4A04">
        <w:rPr>
          <w:rFonts w:cs="Menlo Regular"/>
          <w:color w:val="AA0D91"/>
          <w:szCs w:val="30"/>
        </w:rPr>
        <w:t>typedef</w:t>
      </w:r>
      <w:proofErr w:type="gramEnd"/>
      <w:r w:rsidRPr="006D4A04">
        <w:rPr>
          <w:rFonts w:cs="Menlo Regular"/>
          <w:szCs w:val="30"/>
        </w:rPr>
        <w:t xml:space="preserve"> </w:t>
      </w:r>
      <w:r w:rsidRPr="006D4A04">
        <w:rPr>
          <w:rFonts w:cs="Menlo Regular"/>
          <w:color w:val="AA0D91"/>
          <w:szCs w:val="30"/>
        </w:rPr>
        <w:t>enum</w:t>
      </w:r>
      <w:r w:rsidRPr="006D4A04">
        <w:rPr>
          <w:rFonts w:cs="Menlo Regular"/>
          <w:szCs w:val="30"/>
        </w:rPr>
        <w:t xml:space="preserve"> : </w:t>
      </w:r>
      <w:r w:rsidRPr="006D4A04">
        <w:rPr>
          <w:rFonts w:cs="Menlo Regular"/>
          <w:color w:val="AA0D91"/>
          <w:szCs w:val="30"/>
        </w:rPr>
        <w:t>int</w:t>
      </w:r>
    </w:p>
    <w:p w:rsidR="00B06FF6" w:rsidRPr="006D4A04" w:rsidRDefault="00B06FF6" w:rsidP="00B06FF6">
      <w:pPr>
        <w:widowControl w:val="0"/>
        <w:tabs>
          <w:tab w:val="left" w:pos="722"/>
        </w:tabs>
        <w:autoSpaceDE w:val="0"/>
        <w:autoSpaceDN w:val="0"/>
        <w:adjustRightInd w:val="0"/>
        <w:spacing w:line="240" w:lineRule="auto"/>
        <w:rPr>
          <w:rFonts w:cs="Menlo Regular"/>
          <w:szCs w:val="30"/>
        </w:rPr>
      </w:pPr>
      <w:r w:rsidRPr="006D4A04">
        <w:rPr>
          <w:rFonts w:cs="Menlo Regular"/>
          <w:szCs w:val="30"/>
        </w:rPr>
        <w:t>{</w:t>
      </w:r>
    </w:p>
    <w:p w:rsidR="00B06FF6" w:rsidRPr="006D4A04" w:rsidRDefault="00B06FF6" w:rsidP="00B06FF6">
      <w:pPr>
        <w:widowControl w:val="0"/>
        <w:tabs>
          <w:tab w:val="left" w:pos="722"/>
        </w:tabs>
        <w:autoSpaceDE w:val="0"/>
        <w:autoSpaceDN w:val="0"/>
        <w:adjustRightInd w:val="0"/>
        <w:spacing w:line="240" w:lineRule="auto"/>
        <w:rPr>
          <w:rFonts w:cs="Menlo Regular"/>
          <w:szCs w:val="30"/>
        </w:rPr>
      </w:pPr>
      <w:r w:rsidRPr="006D4A04">
        <w:rPr>
          <w:rFonts w:cs="Menlo Regular"/>
          <w:szCs w:val="30"/>
        </w:rPr>
        <w:t xml:space="preserve">    </w:t>
      </w:r>
      <w:proofErr w:type="gramStart"/>
      <w:r w:rsidRPr="006D4A04">
        <w:rPr>
          <w:rFonts w:cs="Menlo Regular"/>
          <w:szCs w:val="30"/>
        </w:rPr>
        <w:t>fullscreen</w:t>
      </w:r>
      <w:proofErr w:type="gramEnd"/>
      <w:r w:rsidRPr="006D4A04">
        <w:rPr>
          <w:rFonts w:cs="Menlo Regular"/>
          <w:szCs w:val="30"/>
        </w:rPr>
        <w:t xml:space="preserve"> = </w:t>
      </w:r>
      <w:r w:rsidRPr="006D4A04">
        <w:rPr>
          <w:rFonts w:cs="Menlo Regular"/>
          <w:color w:val="1C00CF"/>
          <w:szCs w:val="30"/>
        </w:rPr>
        <w:t>0</w:t>
      </w:r>
      <w:r w:rsidRPr="006D4A04">
        <w:rPr>
          <w:rFonts w:cs="Menlo Regular"/>
          <w:szCs w:val="30"/>
        </w:rPr>
        <w:t>,</w:t>
      </w:r>
    </w:p>
    <w:p w:rsidR="00B06FF6" w:rsidRPr="006D4A04" w:rsidRDefault="00B06FF6" w:rsidP="00B06FF6">
      <w:pPr>
        <w:widowControl w:val="0"/>
        <w:tabs>
          <w:tab w:val="left" w:pos="722"/>
        </w:tabs>
        <w:autoSpaceDE w:val="0"/>
        <w:autoSpaceDN w:val="0"/>
        <w:adjustRightInd w:val="0"/>
        <w:spacing w:line="240" w:lineRule="auto"/>
        <w:rPr>
          <w:rFonts w:cs="Menlo Regular"/>
          <w:szCs w:val="30"/>
        </w:rPr>
      </w:pPr>
      <w:r w:rsidRPr="006D4A04">
        <w:rPr>
          <w:rFonts w:cs="Menlo Regular"/>
          <w:szCs w:val="30"/>
        </w:rPr>
        <w:t xml:space="preserve">    </w:t>
      </w:r>
      <w:proofErr w:type="gramStart"/>
      <w:r w:rsidRPr="006D4A04">
        <w:rPr>
          <w:rFonts w:cs="Menlo Regular"/>
          <w:szCs w:val="30"/>
        </w:rPr>
        <w:t>large</w:t>
      </w:r>
      <w:proofErr w:type="gramEnd"/>
      <w:r w:rsidRPr="006D4A04">
        <w:rPr>
          <w:rFonts w:cs="Menlo Regular"/>
          <w:szCs w:val="30"/>
        </w:rPr>
        <w:t xml:space="preserve"> = </w:t>
      </w:r>
      <w:r w:rsidRPr="006D4A04">
        <w:rPr>
          <w:rFonts w:cs="Menlo Regular"/>
          <w:color w:val="1C00CF"/>
          <w:szCs w:val="30"/>
        </w:rPr>
        <w:t>1</w:t>
      </w:r>
      <w:r w:rsidRPr="006D4A04">
        <w:rPr>
          <w:rFonts w:cs="Menlo Regular"/>
          <w:szCs w:val="30"/>
        </w:rPr>
        <w:t>,</w:t>
      </w:r>
    </w:p>
    <w:p w:rsidR="00B06FF6" w:rsidRPr="006D4A04" w:rsidRDefault="00B06FF6" w:rsidP="00B06FF6">
      <w:pPr>
        <w:widowControl w:val="0"/>
        <w:tabs>
          <w:tab w:val="left" w:pos="722"/>
        </w:tabs>
        <w:autoSpaceDE w:val="0"/>
        <w:autoSpaceDN w:val="0"/>
        <w:adjustRightInd w:val="0"/>
        <w:spacing w:line="240" w:lineRule="auto"/>
        <w:rPr>
          <w:rFonts w:cs="Menlo Regular"/>
          <w:szCs w:val="30"/>
        </w:rPr>
      </w:pPr>
      <w:r w:rsidRPr="006D4A04">
        <w:rPr>
          <w:rFonts w:cs="Menlo Regular"/>
          <w:szCs w:val="30"/>
        </w:rPr>
        <w:t xml:space="preserve">    </w:t>
      </w:r>
      <w:proofErr w:type="gramStart"/>
      <w:r w:rsidRPr="006D4A04">
        <w:rPr>
          <w:rFonts w:cs="Menlo Regular"/>
          <w:szCs w:val="30"/>
        </w:rPr>
        <w:t>small</w:t>
      </w:r>
      <w:proofErr w:type="gramEnd"/>
      <w:r w:rsidRPr="006D4A04">
        <w:rPr>
          <w:rFonts w:cs="Menlo Regular"/>
          <w:szCs w:val="30"/>
        </w:rPr>
        <w:t xml:space="preserve"> = </w:t>
      </w:r>
      <w:r w:rsidRPr="006D4A04">
        <w:rPr>
          <w:rFonts w:cs="Menlo Regular"/>
          <w:color w:val="1C00CF"/>
          <w:szCs w:val="30"/>
        </w:rPr>
        <w:t>2</w:t>
      </w:r>
    </w:p>
    <w:p w:rsidR="00B06FF6" w:rsidRPr="006D4A04" w:rsidRDefault="00B06FF6" w:rsidP="00B06FF6">
      <w:pPr>
        <w:widowControl w:val="0"/>
        <w:tabs>
          <w:tab w:val="left" w:pos="722"/>
        </w:tabs>
        <w:autoSpaceDE w:val="0"/>
        <w:autoSpaceDN w:val="0"/>
        <w:adjustRightInd w:val="0"/>
        <w:spacing w:line="240" w:lineRule="auto"/>
        <w:rPr>
          <w:rFonts w:cs="Menlo Regular"/>
          <w:szCs w:val="30"/>
        </w:rPr>
      </w:pPr>
      <w:r w:rsidRPr="006D4A04">
        <w:rPr>
          <w:rFonts w:cs="Menlo Regular"/>
          <w:szCs w:val="30"/>
        </w:rPr>
        <w:t>} DisplayType;</w:t>
      </w:r>
    </w:p>
    <w:p w:rsidR="00B06FF6" w:rsidRDefault="00B06FF6" w:rsidP="00B06FF6">
      <w:pPr>
        <w:widowControl w:val="0"/>
        <w:tabs>
          <w:tab w:val="left" w:pos="722"/>
        </w:tabs>
        <w:autoSpaceDE w:val="0"/>
        <w:autoSpaceDN w:val="0"/>
        <w:adjustRightInd w:val="0"/>
        <w:spacing w:line="240" w:lineRule="auto"/>
        <w:rPr>
          <w:rFonts w:cs="Menlo Regular"/>
          <w:szCs w:val="30"/>
        </w:rPr>
      </w:pPr>
    </w:p>
    <w:p w:rsidR="00B06FF6" w:rsidRPr="006D4A04" w:rsidRDefault="00B06FF6" w:rsidP="00B06FF6">
      <w:pPr>
        <w:widowControl w:val="0"/>
        <w:tabs>
          <w:tab w:val="left" w:pos="722"/>
        </w:tabs>
        <w:autoSpaceDE w:val="0"/>
        <w:autoSpaceDN w:val="0"/>
        <w:adjustRightInd w:val="0"/>
        <w:spacing w:line="240" w:lineRule="auto"/>
        <w:rPr>
          <w:rFonts w:cs="Menlo Regular"/>
          <w:szCs w:val="30"/>
        </w:rPr>
      </w:pPr>
    </w:p>
    <w:p w:rsidR="00B06FF6" w:rsidRDefault="00B06FF6" w:rsidP="00B06FF6">
      <w:pPr>
        <w:widowControl w:val="0"/>
        <w:tabs>
          <w:tab w:val="left" w:pos="722"/>
        </w:tabs>
        <w:autoSpaceDE w:val="0"/>
        <w:autoSpaceDN w:val="0"/>
        <w:adjustRightInd w:val="0"/>
        <w:spacing w:line="240" w:lineRule="auto"/>
        <w:rPr>
          <w:rFonts w:cs="Menlo Regular"/>
          <w:szCs w:val="30"/>
        </w:rPr>
      </w:pPr>
      <w:r w:rsidRPr="006D4A04">
        <w:rPr>
          <w:rFonts w:cs="Menlo Regular"/>
          <w:color w:val="AA0D91"/>
          <w:szCs w:val="30"/>
        </w:rPr>
        <w:t>@</w:t>
      </w:r>
      <w:proofErr w:type="gramStart"/>
      <w:r w:rsidRPr="006D4A04">
        <w:rPr>
          <w:rFonts w:cs="Menlo Regular"/>
          <w:color w:val="AA0D91"/>
          <w:szCs w:val="30"/>
        </w:rPr>
        <w:t>property</w:t>
      </w:r>
      <w:proofErr w:type="gramEnd"/>
      <w:r w:rsidRPr="006D4A04">
        <w:rPr>
          <w:rFonts w:cs="Menlo Regular"/>
          <w:szCs w:val="30"/>
        </w:rPr>
        <w:t xml:space="preserve"> </w:t>
      </w:r>
      <w:r w:rsidRPr="006D4A04">
        <w:rPr>
          <w:rFonts w:cs="Menlo Regular"/>
          <w:color w:val="3F6E74"/>
          <w:szCs w:val="30"/>
        </w:rPr>
        <w:t>ContentProvider</w:t>
      </w:r>
      <w:r>
        <w:rPr>
          <w:rFonts w:cs="Menlo Regular"/>
          <w:szCs w:val="30"/>
        </w:rPr>
        <w:t xml:space="preserve"> contentProvider: </w:t>
      </w:r>
      <w:r w:rsidRPr="009A5568">
        <w:rPr>
          <w:rFonts w:asciiTheme="minorHAnsi" w:hAnsiTheme="minorHAnsi" w:cs="Menlo Regular"/>
          <w:color w:val="008000"/>
          <w:sz w:val="24"/>
          <w:szCs w:val="30"/>
        </w:rPr>
        <w:t xml:space="preserve">Enum that informs you of where the video is hosted. </w:t>
      </w:r>
    </w:p>
    <w:p w:rsidR="00B06FF6" w:rsidRPr="006D4A04" w:rsidRDefault="00B06FF6" w:rsidP="00B06FF6">
      <w:pPr>
        <w:widowControl w:val="0"/>
        <w:tabs>
          <w:tab w:val="left" w:pos="722"/>
        </w:tabs>
        <w:autoSpaceDE w:val="0"/>
        <w:autoSpaceDN w:val="0"/>
        <w:adjustRightInd w:val="0"/>
        <w:spacing w:line="240" w:lineRule="auto"/>
        <w:rPr>
          <w:rFonts w:cs="Menlo Regular"/>
          <w:szCs w:val="30"/>
        </w:rPr>
      </w:pPr>
      <w:proofErr w:type="gramStart"/>
      <w:r w:rsidRPr="006D4A04">
        <w:rPr>
          <w:rFonts w:cs="Menlo Regular"/>
          <w:color w:val="AA0D91"/>
          <w:szCs w:val="30"/>
        </w:rPr>
        <w:t>typedef</w:t>
      </w:r>
      <w:proofErr w:type="gramEnd"/>
      <w:r w:rsidRPr="006D4A04">
        <w:rPr>
          <w:rFonts w:cs="Menlo Regular"/>
          <w:szCs w:val="30"/>
        </w:rPr>
        <w:t xml:space="preserve"> </w:t>
      </w:r>
      <w:r w:rsidRPr="006D4A04">
        <w:rPr>
          <w:rFonts w:cs="Menlo Regular"/>
          <w:color w:val="AA0D91"/>
          <w:szCs w:val="30"/>
        </w:rPr>
        <w:t>enum</w:t>
      </w:r>
      <w:r w:rsidRPr="006D4A04">
        <w:rPr>
          <w:rFonts w:cs="Menlo Regular"/>
          <w:szCs w:val="30"/>
        </w:rPr>
        <w:t xml:space="preserve"> : </w:t>
      </w:r>
      <w:r w:rsidRPr="006D4A04">
        <w:rPr>
          <w:rFonts w:cs="Menlo Regular"/>
          <w:color w:val="AA0D91"/>
          <w:szCs w:val="30"/>
        </w:rPr>
        <w:t>int</w:t>
      </w:r>
    </w:p>
    <w:p w:rsidR="00B06FF6" w:rsidRPr="006D4A04" w:rsidRDefault="00B06FF6" w:rsidP="00B06FF6">
      <w:pPr>
        <w:widowControl w:val="0"/>
        <w:tabs>
          <w:tab w:val="left" w:pos="722"/>
        </w:tabs>
        <w:autoSpaceDE w:val="0"/>
        <w:autoSpaceDN w:val="0"/>
        <w:adjustRightInd w:val="0"/>
        <w:spacing w:line="240" w:lineRule="auto"/>
        <w:rPr>
          <w:rFonts w:cs="Menlo Regular"/>
          <w:szCs w:val="30"/>
        </w:rPr>
      </w:pPr>
      <w:r w:rsidRPr="006D4A04">
        <w:rPr>
          <w:rFonts w:cs="Menlo Regular"/>
          <w:szCs w:val="30"/>
        </w:rPr>
        <w:t>{</w:t>
      </w:r>
    </w:p>
    <w:p w:rsidR="00B06FF6" w:rsidRPr="006D4A04" w:rsidRDefault="00B06FF6" w:rsidP="00B06FF6">
      <w:pPr>
        <w:widowControl w:val="0"/>
        <w:tabs>
          <w:tab w:val="left" w:pos="722"/>
        </w:tabs>
        <w:autoSpaceDE w:val="0"/>
        <w:autoSpaceDN w:val="0"/>
        <w:adjustRightInd w:val="0"/>
        <w:spacing w:line="240" w:lineRule="auto"/>
        <w:rPr>
          <w:rFonts w:cs="Menlo Regular"/>
          <w:szCs w:val="30"/>
        </w:rPr>
      </w:pPr>
      <w:r w:rsidRPr="006D4A04">
        <w:rPr>
          <w:rFonts w:cs="Menlo Regular"/>
          <w:szCs w:val="30"/>
        </w:rPr>
        <w:t xml:space="preserve">    ContentProviderCustom = </w:t>
      </w:r>
      <w:r w:rsidRPr="006D4A04">
        <w:rPr>
          <w:rFonts w:cs="Menlo Regular"/>
          <w:color w:val="1C00CF"/>
          <w:szCs w:val="30"/>
        </w:rPr>
        <w:t>0</w:t>
      </w:r>
      <w:r w:rsidRPr="006D4A04">
        <w:rPr>
          <w:rFonts w:cs="Menlo Regular"/>
          <w:szCs w:val="30"/>
        </w:rPr>
        <w:t>,</w:t>
      </w:r>
    </w:p>
    <w:p w:rsidR="00B06FF6" w:rsidRPr="006D4A04" w:rsidRDefault="00B06FF6" w:rsidP="00B06FF6">
      <w:pPr>
        <w:widowControl w:val="0"/>
        <w:tabs>
          <w:tab w:val="left" w:pos="722"/>
        </w:tabs>
        <w:autoSpaceDE w:val="0"/>
        <w:autoSpaceDN w:val="0"/>
        <w:adjustRightInd w:val="0"/>
        <w:spacing w:line="240" w:lineRule="auto"/>
        <w:rPr>
          <w:rFonts w:cs="Menlo Regular"/>
          <w:szCs w:val="30"/>
        </w:rPr>
      </w:pPr>
      <w:r w:rsidRPr="006D4A04">
        <w:rPr>
          <w:rFonts w:cs="Menlo Regular"/>
          <w:szCs w:val="30"/>
        </w:rPr>
        <w:t xml:space="preserve">    ContentProviderYoutube = </w:t>
      </w:r>
      <w:r w:rsidRPr="006D4A04">
        <w:rPr>
          <w:rFonts w:cs="Menlo Regular"/>
          <w:color w:val="1C00CF"/>
          <w:szCs w:val="30"/>
        </w:rPr>
        <w:t>1</w:t>
      </w:r>
      <w:r w:rsidRPr="006D4A04">
        <w:rPr>
          <w:rFonts w:cs="Menlo Regular"/>
          <w:szCs w:val="30"/>
        </w:rPr>
        <w:t>,</w:t>
      </w:r>
    </w:p>
    <w:p w:rsidR="00B06FF6" w:rsidRPr="006D4A04" w:rsidRDefault="00B06FF6" w:rsidP="00B06FF6">
      <w:pPr>
        <w:widowControl w:val="0"/>
        <w:tabs>
          <w:tab w:val="left" w:pos="722"/>
        </w:tabs>
        <w:autoSpaceDE w:val="0"/>
        <w:autoSpaceDN w:val="0"/>
        <w:adjustRightInd w:val="0"/>
        <w:spacing w:line="240" w:lineRule="auto"/>
        <w:rPr>
          <w:rFonts w:cs="Menlo Regular"/>
          <w:szCs w:val="30"/>
        </w:rPr>
      </w:pPr>
      <w:r w:rsidRPr="006D4A04">
        <w:rPr>
          <w:rFonts w:cs="Menlo Regular"/>
          <w:szCs w:val="30"/>
        </w:rPr>
        <w:t xml:space="preserve">    ContentProviderVimeo = </w:t>
      </w:r>
      <w:r w:rsidRPr="006D4A04">
        <w:rPr>
          <w:rFonts w:cs="Menlo Regular"/>
          <w:color w:val="1C00CF"/>
          <w:szCs w:val="30"/>
        </w:rPr>
        <w:t>2</w:t>
      </w:r>
    </w:p>
    <w:p w:rsidR="00B06FF6" w:rsidRPr="006D4A04" w:rsidRDefault="00B06FF6" w:rsidP="00B06FF6">
      <w:pPr>
        <w:widowControl w:val="0"/>
        <w:tabs>
          <w:tab w:val="left" w:pos="722"/>
        </w:tabs>
        <w:autoSpaceDE w:val="0"/>
        <w:autoSpaceDN w:val="0"/>
        <w:adjustRightInd w:val="0"/>
        <w:spacing w:line="240" w:lineRule="auto"/>
        <w:rPr>
          <w:rFonts w:cs="Menlo Regular"/>
          <w:szCs w:val="30"/>
        </w:rPr>
      </w:pPr>
      <w:r w:rsidRPr="006D4A04">
        <w:rPr>
          <w:rFonts w:cs="Menlo Regular"/>
          <w:szCs w:val="30"/>
        </w:rPr>
        <w:t>} ContentProvider;</w:t>
      </w:r>
    </w:p>
    <w:p w:rsidR="00B06FF6" w:rsidRPr="006D4A04" w:rsidRDefault="00B06FF6" w:rsidP="00B06FF6">
      <w:pPr>
        <w:widowControl w:val="0"/>
        <w:tabs>
          <w:tab w:val="left" w:pos="722"/>
        </w:tabs>
        <w:autoSpaceDE w:val="0"/>
        <w:autoSpaceDN w:val="0"/>
        <w:adjustRightInd w:val="0"/>
        <w:spacing w:line="240" w:lineRule="auto"/>
        <w:rPr>
          <w:rFonts w:cs="Menlo Regular"/>
          <w:szCs w:val="30"/>
        </w:rPr>
      </w:pPr>
    </w:p>
    <w:p w:rsidR="00B06FF6" w:rsidRDefault="00B06FF6" w:rsidP="00B06FF6">
      <w:pPr>
        <w:rPr>
          <w:rFonts w:asciiTheme="minorHAnsi" w:hAnsiTheme="minorHAnsi" w:cs="Menlo Regular"/>
          <w:color w:val="008000"/>
          <w:sz w:val="24"/>
          <w:szCs w:val="30"/>
        </w:rPr>
      </w:pPr>
      <w:r w:rsidRPr="006D4A04">
        <w:rPr>
          <w:rFonts w:cs="Menlo Regular"/>
          <w:color w:val="AA0D91"/>
          <w:szCs w:val="30"/>
        </w:rPr>
        <w:t>@</w:t>
      </w:r>
      <w:proofErr w:type="gramStart"/>
      <w:r w:rsidRPr="006D4A04">
        <w:rPr>
          <w:rFonts w:cs="Menlo Regular"/>
          <w:color w:val="AA0D91"/>
          <w:szCs w:val="30"/>
        </w:rPr>
        <w:t>property</w:t>
      </w:r>
      <w:proofErr w:type="gramEnd"/>
      <w:r w:rsidRPr="006D4A04">
        <w:rPr>
          <w:rFonts w:cs="Menlo Regular"/>
          <w:szCs w:val="30"/>
        </w:rPr>
        <w:t xml:space="preserve"> (</w:t>
      </w:r>
      <w:r w:rsidRPr="006D4A04">
        <w:rPr>
          <w:rFonts w:cs="Menlo Regular"/>
          <w:color w:val="AA0D91"/>
          <w:szCs w:val="30"/>
        </w:rPr>
        <w:t>nonatomic</w:t>
      </w:r>
      <w:r w:rsidRPr="006D4A04">
        <w:rPr>
          <w:rFonts w:cs="Menlo Regular"/>
          <w:szCs w:val="30"/>
        </w:rPr>
        <w:t xml:space="preserve">, </w:t>
      </w:r>
      <w:r w:rsidRPr="006D4A04">
        <w:rPr>
          <w:rFonts w:cs="Menlo Regular"/>
          <w:color w:val="AA0D91"/>
          <w:szCs w:val="30"/>
        </w:rPr>
        <w:t>retain</w:t>
      </w:r>
      <w:r w:rsidRPr="006D4A04">
        <w:rPr>
          <w:rFonts w:cs="Menlo Regular"/>
          <w:szCs w:val="30"/>
        </w:rPr>
        <w:t xml:space="preserve">) </w:t>
      </w:r>
      <w:r w:rsidRPr="006D4A04">
        <w:rPr>
          <w:rFonts w:cs="Menlo Regular"/>
          <w:color w:val="5C2699"/>
          <w:szCs w:val="30"/>
        </w:rPr>
        <w:t>NSString</w:t>
      </w:r>
      <w:r>
        <w:rPr>
          <w:rFonts w:cs="Menlo Regular"/>
          <w:szCs w:val="30"/>
        </w:rPr>
        <w:t xml:space="preserve"> *vidURL:</w:t>
      </w:r>
      <w:r w:rsidRPr="009A5568">
        <w:rPr>
          <w:rFonts w:asciiTheme="minorHAnsi" w:hAnsiTheme="minorHAnsi" w:cs="Menlo Regular"/>
          <w:color w:val="008000"/>
          <w:sz w:val="24"/>
          <w:szCs w:val="30"/>
        </w:rPr>
        <w:t xml:space="preserve"> A URL that points to the video.</w:t>
      </w:r>
    </w:p>
    <w:p w:rsidR="00B06FF6" w:rsidRDefault="00B06FF6" w:rsidP="00B06FF6">
      <w:pPr>
        <w:rPr>
          <w:rFonts w:asciiTheme="minorHAnsi" w:hAnsiTheme="minorHAnsi" w:cs="Menlo Regular"/>
          <w:color w:val="008000"/>
          <w:sz w:val="24"/>
          <w:szCs w:val="30"/>
        </w:rPr>
      </w:pPr>
      <w:r w:rsidRPr="006D4A04">
        <w:rPr>
          <w:rFonts w:cs="Menlo Regular"/>
          <w:color w:val="AA0D91"/>
          <w:szCs w:val="30"/>
        </w:rPr>
        <w:t>@</w:t>
      </w:r>
      <w:proofErr w:type="gramStart"/>
      <w:r w:rsidRPr="006D4A04">
        <w:rPr>
          <w:rFonts w:cs="Menlo Regular"/>
          <w:color w:val="AA0D91"/>
          <w:szCs w:val="30"/>
        </w:rPr>
        <w:t>property</w:t>
      </w:r>
      <w:proofErr w:type="gramEnd"/>
      <w:r w:rsidRPr="006D4A04">
        <w:rPr>
          <w:rFonts w:cs="Menlo Regular"/>
          <w:szCs w:val="30"/>
        </w:rPr>
        <w:t xml:space="preserve"> (</w:t>
      </w:r>
      <w:r w:rsidRPr="006D4A04">
        <w:rPr>
          <w:rFonts w:cs="Menlo Regular"/>
          <w:color w:val="AA0D91"/>
          <w:szCs w:val="30"/>
        </w:rPr>
        <w:t>nonatomic</w:t>
      </w:r>
      <w:r w:rsidRPr="006D4A04">
        <w:rPr>
          <w:rFonts w:cs="Menlo Regular"/>
          <w:szCs w:val="30"/>
        </w:rPr>
        <w:t xml:space="preserve">, </w:t>
      </w:r>
      <w:r w:rsidRPr="006D4A04">
        <w:rPr>
          <w:rFonts w:cs="Menlo Regular"/>
          <w:color w:val="AA0D91"/>
          <w:szCs w:val="30"/>
        </w:rPr>
        <w:t>retain</w:t>
      </w:r>
      <w:r w:rsidRPr="006D4A04">
        <w:rPr>
          <w:rFonts w:cs="Menlo Regular"/>
          <w:szCs w:val="30"/>
        </w:rPr>
        <w:t xml:space="preserve">) </w:t>
      </w:r>
      <w:r w:rsidRPr="006D4A04">
        <w:rPr>
          <w:rFonts w:cs="Menlo Regular"/>
          <w:color w:val="5C2699"/>
          <w:szCs w:val="30"/>
        </w:rPr>
        <w:t>NSString</w:t>
      </w:r>
      <w:r>
        <w:rPr>
          <w:rFonts w:cs="Menlo Regular"/>
          <w:szCs w:val="30"/>
        </w:rPr>
        <w:t xml:space="preserve"> *vidPlayPictureURL:</w:t>
      </w:r>
      <w:r>
        <w:rPr>
          <w:rFonts w:asciiTheme="minorHAnsi" w:hAnsiTheme="minorHAnsi" w:cs="Menlo Regular"/>
          <w:color w:val="008000"/>
          <w:sz w:val="24"/>
          <w:szCs w:val="30"/>
        </w:rPr>
        <w:t xml:space="preserve"> A URL that points to a picture the user must click on for the video to play.  This field may or may not exist depending on your app’s style.</w:t>
      </w:r>
    </w:p>
    <w:p w:rsidR="00B06FF6" w:rsidRDefault="00B06FF6" w:rsidP="00B06FF6">
      <w:pPr>
        <w:rPr>
          <w:rFonts w:asciiTheme="minorHAnsi" w:hAnsiTheme="minorHAnsi" w:cs="Menlo Regular"/>
          <w:color w:val="008000"/>
          <w:sz w:val="24"/>
          <w:szCs w:val="30"/>
        </w:rPr>
      </w:pPr>
    </w:p>
    <w:p w:rsidR="00B06FF6" w:rsidRDefault="00B06FF6" w:rsidP="00B06FF6">
      <w:pPr>
        <w:pStyle w:val="Heading4"/>
        <w:rPr>
          <w:sz w:val="28"/>
        </w:rPr>
      </w:pPr>
      <w:r>
        <w:br w:type="page"/>
      </w:r>
      <w:r w:rsidRPr="007540EE">
        <w:rPr>
          <w:sz w:val="28"/>
        </w:rPr>
        <w:t>Example VideoExp</w:t>
      </w:r>
    </w:p>
    <w:p w:rsidR="00B06FF6" w:rsidRPr="00225AED" w:rsidRDefault="00B06FF6" w:rsidP="00B06FF6">
      <w:pPr>
        <w:rPr>
          <w:rFonts w:asciiTheme="minorHAnsi" w:hAnsiTheme="minorHAnsi"/>
          <w:sz w:val="24"/>
        </w:rPr>
      </w:pPr>
      <w:r w:rsidRPr="00225AED">
        <w:rPr>
          <w:rFonts w:asciiTheme="minorHAnsi" w:hAnsiTheme="minorHAnsi"/>
          <w:sz w:val="24"/>
        </w:rPr>
        <w:t xml:space="preserve">Below is an example of how you could display a video experience. You could use the properties however you like, but the intention and most common means of using the following properties is shown below. </w:t>
      </w:r>
      <w:r>
        <w:rPr>
          <w:rFonts w:asciiTheme="minorHAnsi" w:hAnsiTheme="minorHAnsi"/>
          <w:sz w:val="24"/>
        </w:rPr>
        <w:t xml:space="preserve"> Depending on how you configure your experiences in the Footmarks Management Console, you may not populate data for all of the properties.  </w:t>
      </w:r>
      <w:r w:rsidRPr="00225AED">
        <w:rPr>
          <w:rFonts w:asciiTheme="minorHAnsi" w:hAnsiTheme="minorHAnsi"/>
          <w:sz w:val="24"/>
        </w:rPr>
        <w:t xml:space="preserve">In this case, </w:t>
      </w:r>
      <w:r>
        <w:rPr>
          <w:rFonts w:asciiTheme="minorHAnsi" w:hAnsiTheme="minorHAnsi"/>
          <w:sz w:val="24"/>
        </w:rPr>
        <w:t xml:space="preserve">remember to do proper error checking and </w:t>
      </w:r>
      <w:r w:rsidRPr="00225AED">
        <w:rPr>
          <w:rFonts w:asciiTheme="minorHAnsi" w:hAnsiTheme="minorHAnsi"/>
          <w:sz w:val="24"/>
        </w:rPr>
        <w:t xml:space="preserve">just retrieve what attributes makes sense. </w:t>
      </w:r>
    </w:p>
    <w:p w:rsidR="00B06FF6" w:rsidRPr="00BF1405" w:rsidRDefault="00B06FF6" w:rsidP="00B06FF6"/>
    <w:p w:rsidR="00B06FF6" w:rsidRDefault="00B06FF6" w:rsidP="00B06FF6">
      <w:pPr>
        <w:pStyle w:val="Heading2"/>
        <w:rPr>
          <w:rFonts w:asciiTheme="minorHAnsi" w:hAnsiTheme="minorHAnsi"/>
        </w:rPr>
      </w:pPr>
      <w:bookmarkStart w:id="14" w:name="_Toc271282883"/>
    </w:p>
    <w:p w:rsidR="00B06FF6" w:rsidRDefault="00CD698B" w:rsidP="00B06FF6">
      <w:pPr>
        <w:pStyle w:val="Heading2"/>
        <w:rPr>
          <w:rFonts w:asciiTheme="minorHAnsi" w:hAnsiTheme="minorHAnsi"/>
        </w:rPr>
      </w:pPr>
      <w:r w:rsidRPr="00CD698B">
        <w:rPr>
          <w:b w:val="0"/>
          <w:bCs w:val="0"/>
          <w:i w:val="0"/>
          <w:noProof/>
        </w:rPr>
        <w:pict>
          <v:group id="_x0000_s1245" style="position:absolute;margin-left:99pt;margin-top:9.55pt;width:322.5pt;height:300.9pt;z-index:251723776" coordorigin="1470,2442" coordsize="6450,6018" wrapcoords="-50 0 -50 21330 9242 21546 9594 21761 9644 21761 10197 21761 10297 21546 20695 21492 20695 20738 11302 20684 11302 18960 12909 18906 20695 18260 20746 17560 20042 17506 11302 17236 11302 12927 16074 12873 20746 12496 20746 11796 18636 11634 11302 11203 11302 0 -50 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246" type="#_x0000_t75" alt="::::::Desktop:redbull_pics:video_exp.PNG" style="position:absolute;left:1470;top:2442;width:3360;height:5943;visibility:visible;mso-wrap-distance-left:9pt;mso-wrap-distance-top:0;mso-wrap-distance-right:9pt;mso-wrap-distance-bottom:2710emu;mso-position-horizontal:absolute;mso-position-horizontal-relative:text;mso-position-vertical:absolute;mso-position-vertical-relative:text" o:gfxdata="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">
              <v:imagedata r:id="rId10" o:title=""/>
              <o:lock v:ext="edit" aspectratio="f"/>
            </v:shape>
            <v:line id="_x0000_s1247" style="position:absolute;flip:x;mso-wrap-edited:f;mso-position-horizontal:absolute;mso-position-vertical:absolute" from="4140,5760" to="7560,5760" wrapcoords="0 -300 -540 150 -360 450 17460 18750 17640 20100 18540 21150 20880 21600 22140 21600 21960 21300 21240 18600 17460 16500 720 -300 0 -300" fillcolor="#3f80cd" strokecolor="#4a7ebb" strokeweight="3.5pt">
              <v:fill color2="#b3cfff" o:detectmouseclick="t" focusposition="" focussize=",90" type="gradient">
                <o:fill v:ext="view" type="gradientUnscaled"/>
              </v:fill>
              <v:stroke endarrow="block"/>
              <v:shadow on="t" opacity="22938f" mv:blur="38100f" offset="0,2pt"/>
              <v:textbox inset=",7.2pt,,7.2pt"/>
            </v:line>
            <v:shapetype id="_x0000_t202" coordsize="21600,21600" o:spt="202" path="m0,0l0,21600,21600,21600,21600,0xe">
              <v:stroke joinstyle="miter"/>
              <v:path gradientshapeok="t" o:connecttype="rect"/>
            </v:shapetype>
            <v:shape id="_x0000_s1248" type="#_x0000_t202" style="position:absolute;left:5040;top:5220;width:2880;height:720;mso-wrap-edited:f;mso-position-horizontal:absolute;mso-position-vertical:absolute" wrapcoords="0 0 21600 0 21600 21600 0 21600 0 0" filled="f" stroked="f">
              <v:fill o:detectmouseclick="t"/>
              <v:textbox inset=",7.2pt,,7.2pt">
                <w:txbxContent>
                  <w:p w:rsidR="00B06FF6" w:rsidRDefault="00B06FF6" w:rsidP="00B06FF6">
                    <w:proofErr w:type="gramStart"/>
                    <w:r>
                      <w:t>vidPlayPictureURL</w:t>
                    </w:r>
                    <w:proofErr w:type="gramEnd"/>
                  </w:p>
                </w:txbxContent>
              </v:textbox>
            </v:shape>
            <v:line id="_x0000_s1249" style="position:absolute;flip:x;mso-wrap-edited:f;mso-position-horizontal:absolute;mso-position-vertical:absolute" from="4140,7367" to="7560,7367" wrapcoords="0 -300 -540 150 -360 450 17460 18750 17640 20100 18540 21150 20880 21600 22140 21600 21960 21300 21240 18600 17460 16500 720 -300 0 -300" fillcolor="#3f80cd" strokecolor="#4a7ebb" strokeweight="3.5pt">
              <v:fill color2="#b3cfff" o:detectmouseclick="t" focusposition="" focussize=",90" type="gradient">
                <o:fill v:ext="view" type="gradientUnscaled"/>
              </v:fill>
              <v:stroke endarrow="block"/>
              <v:shadow on="t" opacity="22938f" mv:blur="38100f" offset="0,2pt"/>
              <v:textbox inset=",7.2pt,,7.2pt"/>
            </v:line>
            <v:shape id="_x0000_s1250" type="#_x0000_t202" style="position:absolute;left:5040;top:6840;width:2880;height:720;mso-wrap-edited:f;mso-position-horizontal:absolute;mso-position-vertical:absolute" wrapcoords="0 0 21600 0 21600 21600 0 21600 0 0" filled="f" stroked="f">
              <v:fill o:detectmouseclick="t"/>
              <v:textbox inset=",7.2pt,,7.2pt">
                <w:txbxContent>
                  <w:p w:rsidR="00B06FF6" w:rsidRDefault="00B06FF6" w:rsidP="00B06FF6">
                    <w:proofErr w:type="gramStart"/>
                    <w:r>
                      <w:t>expTitle</w:t>
                    </w:r>
                    <w:proofErr w:type="gramEnd"/>
                  </w:p>
                </w:txbxContent>
              </v:textbox>
            </v:shape>
            <v:line id="_x0000_s1251" style="position:absolute;flip:x;mso-wrap-edited:f;mso-position-horizontal:absolute;mso-position-vertical:absolute" from="4140,8267" to="7560,8267" wrapcoords="0 -300 -540 150 -360 450 17460 18750 17640 20100 18540 21150 20880 21600 22140 21600 21960 21300 21240 18600 17460 16500 720 -300 0 -300" fillcolor="#3f80cd" strokecolor="#4a7ebb" strokeweight="3.5pt">
              <v:fill color2="#b3cfff" o:detectmouseclick="t" focusposition="" focussize=",90" type="gradient">
                <o:fill v:ext="view" type="gradientUnscaled"/>
              </v:fill>
              <v:stroke endarrow="block"/>
              <v:shadow on="t" opacity="22938f" mv:blur="38100f" offset="0,2pt"/>
              <v:textbox inset=",7.2pt,,7.2pt"/>
            </v:line>
            <v:shape id="_x0000_s1252" type="#_x0000_t202" style="position:absolute;left:5040;top:7740;width:2880;height:720;mso-wrap-edited:f;mso-position-horizontal:absolute;mso-position-vertical:absolute" wrapcoords="0 0 21600 0 21600 21600 0 21600 0 0" filled="f" stroked="f">
              <v:fill o:detectmouseclick="t"/>
              <v:textbox inset=",7.2pt,,7.2pt">
                <w:txbxContent>
                  <w:p w:rsidR="00B06FF6" w:rsidRDefault="00B06FF6" w:rsidP="00B06FF6">
                    <w:proofErr w:type="gramStart"/>
                    <w:r>
                      <w:t>expDescription</w:t>
                    </w:r>
                    <w:proofErr w:type="gramEnd"/>
                  </w:p>
                </w:txbxContent>
              </v:textbox>
            </v:shape>
            <w10:wrap type="tight"/>
          </v:group>
        </w:pict>
      </w:r>
    </w:p>
    <w:p w:rsidR="00B06FF6" w:rsidRPr="00225AED" w:rsidRDefault="00B06FF6" w:rsidP="00B06FF6">
      <w:pPr>
        <w:pStyle w:val="Heading2"/>
      </w:pPr>
      <w:r>
        <w:br w:type="page"/>
      </w:r>
      <w:bookmarkStart w:id="15" w:name="_Toc271294481"/>
      <w:r w:rsidRPr="00F01902">
        <w:t>ImageExp</w:t>
      </w:r>
      <w:bookmarkEnd w:id="14"/>
      <w:bookmarkEnd w:id="15"/>
      <w:r w:rsidRPr="00F01902">
        <w:t xml:space="preserve"> </w:t>
      </w:r>
    </w:p>
    <w:p w:rsidR="00B06FF6" w:rsidRDefault="00B06FF6" w:rsidP="00B06FF6"/>
    <w:p w:rsidR="00B06FF6" w:rsidRDefault="00B06FF6" w:rsidP="00B06FF6">
      <w:pPr>
        <w:rPr>
          <w:rFonts w:asciiTheme="minorHAnsi" w:hAnsiTheme="minorHAnsi"/>
          <w:sz w:val="24"/>
        </w:rPr>
      </w:pPr>
      <w:r>
        <w:rPr>
          <w:rFonts w:asciiTheme="minorHAnsi" w:hAnsiTheme="minorHAnsi"/>
          <w:sz w:val="24"/>
        </w:rPr>
        <w:t>Image</w:t>
      </w:r>
      <w:r w:rsidRPr="009A5568">
        <w:rPr>
          <w:rFonts w:asciiTheme="minorHAnsi" w:hAnsiTheme="minorHAnsi"/>
          <w:sz w:val="24"/>
        </w:rPr>
        <w:t xml:space="preserve">Exp contains </w:t>
      </w:r>
      <w:r>
        <w:rPr>
          <w:rFonts w:asciiTheme="minorHAnsi" w:hAnsiTheme="minorHAnsi"/>
          <w:sz w:val="24"/>
        </w:rPr>
        <w:t xml:space="preserve">an image that should be presented to the user.  </w:t>
      </w:r>
      <w:r w:rsidR="004829EB">
        <w:rPr>
          <w:rFonts w:asciiTheme="minorHAnsi" w:hAnsiTheme="minorHAnsi"/>
          <w:sz w:val="24"/>
        </w:rPr>
        <w:t>This class contains a helper method to load the Image data using a background thread and upon completion presents</w:t>
      </w:r>
      <w:r>
        <w:rPr>
          <w:rFonts w:asciiTheme="minorHAnsi" w:hAnsiTheme="minorHAnsi"/>
          <w:sz w:val="24"/>
        </w:rPr>
        <w:t xml:space="preserve"> the image in a UIImageView of your choosing.</w:t>
      </w:r>
    </w:p>
    <w:p w:rsidR="00B06FF6" w:rsidRDefault="00B06FF6" w:rsidP="00B06FF6">
      <w:pPr>
        <w:rPr>
          <w:rFonts w:asciiTheme="minorHAnsi" w:hAnsiTheme="minorHAnsi"/>
          <w:sz w:val="24"/>
        </w:rPr>
      </w:pPr>
    </w:p>
    <w:p w:rsidR="00B06FF6" w:rsidRDefault="00B06FF6" w:rsidP="00B06FF6">
      <w:pPr>
        <w:rPr>
          <w:rFonts w:asciiTheme="minorHAnsi" w:hAnsiTheme="minorHAnsi" w:cs="Menlo Regular"/>
          <w:color w:val="008000"/>
          <w:sz w:val="24"/>
          <w:szCs w:val="30"/>
        </w:rPr>
      </w:pPr>
      <w:r w:rsidRPr="006D4A04">
        <w:rPr>
          <w:rFonts w:cs="Menlo Regular"/>
          <w:color w:val="AA0D91"/>
          <w:szCs w:val="30"/>
        </w:rPr>
        <w:t>@</w:t>
      </w:r>
      <w:proofErr w:type="gramStart"/>
      <w:r w:rsidRPr="006D4A04">
        <w:rPr>
          <w:rFonts w:cs="Menlo Regular"/>
          <w:color w:val="AA0D91"/>
          <w:szCs w:val="30"/>
        </w:rPr>
        <w:t>property</w:t>
      </w:r>
      <w:proofErr w:type="gramEnd"/>
      <w:r w:rsidRPr="006D4A04">
        <w:rPr>
          <w:rFonts w:cs="Menlo Regular"/>
          <w:szCs w:val="30"/>
        </w:rPr>
        <w:t xml:space="preserve"> (</w:t>
      </w:r>
      <w:r w:rsidRPr="006D4A04">
        <w:rPr>
          <w:rFonts w:cs="Menlo Regular"/>
          <w:color w:val="AA0D91"/>
          <w:szCs w:val="30"/>
        </w:rPr>
        <w:t>nonatomic</w:t>
      </w:r>
      <w:r w:rsidRPr="006D4A04">
        <w:rPr>
          <w:rFonts w:cs="Menlo Regular"/>
          <w:szCs w:val="30"/>
        </w:rPr>
        <w:t xml:space="preserve">, </w:t>
      </w:r>
      <w:r w:rsidRPr="006D4A04">
        <w:rPr>
          <w:rFonts w:cs="Menlo Regular"/>
          <w:color w:val="AA0D91"/>
          <w:szCs w:val="30"/>
        </w:rPr>
        <w:t>retain</w:t>
      </w:r>
      <w:r w:rsidRPr="006D4A04">
        <w:rPr>
          <w:rFonts w:cs="Menlo Regular"/>
          <w:szCs w:val="30"/>
        </w:rPr>
        <w:t xml:space="preserve">) </w:t>
      </w:r>
      <w:r w:rsidRPr="006D4A04">
        <w:rPr>
          <w:rFonts w:cs="Menlo Regular"/>
          <w:color w:val="5C2699"/>
          <w:szCs w:val="30"/>
        </w:rPr>
        <w:t>NSString</w:t>
      </w:r>
      <w:r>
        <w:rPr>
          <w:rFonts w:cs="Menlo Regular"/>
          <w:szCs w:val="30"/>
        </w:rPr>
        <w:t xml:space="preserve"> *imgURL:</w:t>
      </w:r>
      <w:r w:rsidRPr="009A5568">
        <w:rPr>
          <w:rFonts w:asciiTheme="minorHAnsi" w:hAnsiTheme="minorHAnsi" w:cs="Menlo Regular"/>
          <w:color w:val="008000"/>
          <w:sz w:val="24"/>
          <w:szCs w:val="30"/>
        </w:rPr>
        <w:t xml:space="preserve"> A URL that points to the </w:t>
      </w:r>
      <w:r>
        <w:rPr>
          <w:rFonts w:asciiTheme="minorHAnsi" w:hAnsiTheme="minorHAnsi" w:cs="Menlo Regular"/>
          <w:color w:val="008000"/>
          <w:sz w:val="24"/>
          <w:szCs w:val="30"/>
        </w:rPr>
        <w:t>image</w:t>
      </w:r>
      <w:r w:rsidRPr="009A5568">
        <w:rPr>
          <w:rFonts w:asciiTheme="minorHAnsi" w:hAnsiTheme="minorHAnsi" w:cs="Menlo Regular"/>
          <w:color w:val="008000"/>
          <w:sz w:val="24"/>
          <w:szCs w:val="30"/>
        </w:rPr>
        <w:t>.</w:t>
      </w:r>
    </w:p>
    <w:p w:rsidR="00B06FF6" w:rsidRDefault="00B06FF6" w:rsidP="00B06FF6"/>
    <w:p w:rsidR="00B06FF6" w:rsidRDefault="00B06FF6" w:rsidP="00B06FF6">
      <w:pPr>
        <w:pStyle w:val="Heading4"/>
        <w:rPr>
          <w:rFonts w:ascii="Menlo Regular" w:eastAsiaTheme="minorHAnsi" w:hAnsi="Menlo Regular" w:cstheme="minorBidi"/>
          <w:i w:val="0"/>
          <w:iCs w:val="0"/>
          <w:color w:val="000000"/>
        </w:rPr>
      </w:pPr>
    </w:p>
    <w:p w:rsidR="00B06FF6" w:rsidRDefault="00B06FF6" w:rsidP="00B06FF6">
      <w:pPr>
        <w:pStyle w:val="Heading4"/>
        <w:rPr>
          <w:sz w:val="28"/>
        </w:rPr>
      </w:pPr>
      <w:r w:rsidRPr="007540EE">
        <w:rPr>
          <w:sz w:val="28"/>
        </w:rPr>
        <w:t xml:space="preserve">Example </w:t>
      </w:r>
      <w:r>
        <w:rPr>
          <w:sz w:val="28"/>
        </w:rPr>
        <w:t>ImageExp’s</w:t>
      </w:r>
    </w:p>
    <w:p w:rsidR="00B06FF6" w:rsidRDefault="00B06FF6" w:rsidP="00B06FF6">
      <w:pPr>
        <w:rPr>
          <w:rFonts w:asciiTheme="minorHAnsi" w:hAnsiTheme="minorHAnsi"/>
          <w:sz w:val="24"/>
        </w:rPr>
      </w:pPr>
      <w:r w:rsidRPr="00225AED">
        <w:rPr>
          <w:rFonts w:asciiTheme="minorHAnsi" w:hAnsiTheme="minorHAnsi"/>
          <w:sz w:val="24"/>
        </w:rPr>
        <w:t xml:space="preserve">Below </w:t>
      </w:r>
      <w:r>
        <w:rPr>
          <w:rFonts w:asciiTheme="minorHAnsi" w:hAnsiTheme="minorHAnsi"/>
          <w:sz w:val="24"/>
        </w:rPr>
        <w:t>are 2 examples of how a</w:t>
      </w:r>
      <w:r w:rsidR="004829EB">
        <w:rPr>
          <w:rFonts w:asciiTheme="minorHAnsi" w:hAnsiTheme="minorHAnsi"/>
          <w:sz w:val="24"/>
        </w:rPr>
        <w:t>n</w:t>
      </w:r>
      <w:r>
        <w:rPr>
          <w:rFonts w:asciiTheme="minorHAnsi" w:hAnsiTheme="minorHAnsi"/>
          <w:sz w:val="24"/>
        </w:rPr>
        <w:t xml:space="preserve"> ImageExp could be displayed. </w:t>
      </w:r>
      <w:proofErr w:type="gramStart"/>
      <w:r>
        <w:rPr>
          <w:rFonts w:asciiTheme="minorHAnsi" w:hAnsiTheme="minorHAnsi"/>
          <w:sz w:val="24"/>
        </w:rPr>
        <w:t>One using only the expTitle property and the other using both the expTitle</w:t>
      </w:r>
      <w:r w:rsidRPr="00225AED">
        <w:rPr>
          <w:rFonts w:asciiTheme="minorHAnsi" w:hAnsiTheme="minorHAnsi"/>
          <w:sz w:val="24"/>
        </w:rPr>
        <w:t xml:space="preserve"> </w:t>
      </w:r>
      <w:r>
        <w:rPr>
          <w:rFonts w:asciiTheme="minorHAnsi" w:hAnsiTheme="minorHAnsi"/>
          <w:sz w:val="24"/>
        </w:rPr>
        <w:t>and expDescription properties.</w:t>
      </w:r>
      <w:proofErr w:type="gramEnd"/>
    </w:p>
    <w:p w:rsidR="00B06FF6" w:rsidRDefault="00B06FF6" w:rsidP="00B06FF6">
      <w:pPr>
        <w:rPr>
          <w:rFonts w:asciiTheme="minorHAnsi" w:hAnsiTheme="minorHAnsi"/>
          <w:sz w:val="24"/>
        </w:rPr>
      </w:pPr>
    </w:p>
    <w:p w:rsidR="00B06FF6" w:rsidRDefault="00B06FF6" w:rsidP="00B06FF6"/>
    <w:p w:rsidR="00B06FF6" w:rsidRPr="0018360D" w:rsidRDefault="00CD698B" w:rsidP="00B06FF6">
      <w:pPr>
        <w:pStyle w:val="Heading2"/>
      </w:pPr>
      <w:r>
        <w:rPr>
          <w:noProof/>
        </w:rPr>
        <w:pict>
          <v:group id="_x0000_s1253" style="position:absolute;margin-left:-9pt;margin-top:23.05pt;width:470.15pt;height:333pt;z-index:251724800" coordorigin="1430,6480" coordsize="9403,6660" wrapcoords="-34 0 -34 18681 21600 18681 21600 0 -34 0">
            <v:group id="_x0000_s1254" style="position:absolute;left:1430;top:6480;width:5410;height:6660" coordorigin="1430,6480" coordsize="5410,6660" wrapcoords="-59 0 -59 18681 13103 18681 13103 16345 14360 16297 20522 15713 20582 15081 19565 14983 13582 14789 13881 14010 20522 13962 20522 13281 13881 13232 13103 12454 13163 10070 13881 9340 20522 9291 20522 8610 13881 8562 13103 7783 13103 0 -59 0">
              <v:group id="_x0000_s1255" style="position:absolute;left:1430;top:6480;width:5410;height:5789" coordorigin="1430,6480" coordsize="5410,5789" wrapcoords="-59 0 -59 21488 13103 21488 13103 18802 14360 18746 20522 18074 20582 17347 19565 17235 13582 17011 13881 16116 20522 16060 20522 15276 13881 15220 13103 14325 13163 11583 13881 10744 20522 10688 20522 9904 13881 9848 13103 8953 13103 0 -59 0">
                <v:shape id="Picture 2" o:spid="_x0000_s1256" type="#_x0000_t75" alt="::::::Desktop:redbull_pics:img_exp.PNG" style="position:absolute;left:1430;top:6480;width:3274;height:5789;visibility:visible;mso-wrap-distance-left:9pt;mso-wrap-distance-top:0;mso-wrap-distance-right:9pt;mso-wrap-distance-bottom:.56pt;mso-position-horizontal:absolute;mso-position-horizontal-relative:text;mso-position-vertical:absolute;mso-position-vertical-relative:text" o:gfxdata="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">
                  <v:imagedata r:id="rId11" o:title=""/>
                  <o:lock v:ext="edit" aspectratio="f"/>
                </v:shape>
                <v:line id="_x0000_s1257" style="position:absolute;flip:x;mso-wrap-edited:f;mso-position-horizontal:absolute;mso-position-vertical:absolute" from="4500,10620" to="6480,10620" wrapcoords="0 -300 -540 150 -360 450 17460 18750 17640 20100 18540 21150 20880 21600 22140 21600 21960 21300 21240 18600 17460 16500 720 -300 0 -300" fillcolor="#3f80cd" strokecolor="#4a7ebb" strokeweight="3.5pt">
                  <v:fill color2="#b3cfff" o:detectmouseclick="t" focusposition="" focussize=",90" type="gradient">
                    <o:fill v:ext="view" type="gradientUnscaled"/>
                  </v:fill>
                  <v:stroke endarrow="block"/>
                  <v:shadow on="t" opacity="22938f" mv:blur="38100f" offset="0,2pt"/>
                  <v:textbox inset=",7.2pt,,7.2pt"/>
                </v:line>
                <v:shape id="_x0000_s1258" type="#_x0000_t202" style="position:absolute;left:4719;top:10080;width:1440;height:540;mso-wrap-edited:f;mso-position-horizontal:absolute;mso-position-vertical:absolute" wrapcoords="0 0 21600 0 21600 21600 0 21600 0 0" filled="f" stroked="f">
                  <v:fill o:detectmouseclick="t"/>
                  <v:textbox inset=",7.2pt,,7.2pt">
                    <w:txbxContent>
                      <w:p w:rsidR="00B06FF6" w:rsidRDefault="00B06FF6" w:rsidP="00B06FF6">
                        <w:proofErr w:type="gramStart"/>
                        <w:r>
                          <w:t>expTitle</w:t>
                        </w:r>
                        <w:proofErr w:type="gramEnd"/>
                      </w:p>
                    </w:txbxContent>
                  </v:textbox>
                </v:shape>
                <v:line id="_x0000_s1259" style="position:absolute;flip:x;mso-wrap-edited:f;mso-position-horizontal:absolute;mso-position-vertical:absolute" from="4500,11160" to="6480,11160" wrapcoords="0 -300 -540 150 -360 450 17460 18750 17640 20100 18540 21150 20880 21600 22140 21600 21960 21300 21240 18600 17460 16500 720 -300 0 -300" fillcolor="#3f80cd" strokecolor="#4a7ebb" strokeweight="3.5pt">
                  <v:fill color2="#b3cfff" o:detectmouseclick="t" focusposition="" focussize=",90" type="gradient">
                    <o:fill v:ext="view" type="gradientUnscaled"/>
                  </v:fill>
                  <v:stroke endarrow="block"/>
                  <v:shadow on="t" opacity="22938f" mv:blur="38100f" offset="0,2pt"/>
                  <v:textbox inset=",7.2pt,,7.2pt"/>
                </v:line>
                <v:shape id="_x0000_s1260" type="#_x0000_t202" style="position:absolute;left:4680;top:10620;width:2160;height:540;mso-wrap-edited:f;mso-position-horizontal:absolute;mso-position-vertical:absolute" wrapcoords="0 0 21600 0 21600 21600 0 21600 0 0" filled="f" stroked="f">
                  <v:fill o:detectmouseclick="t"/>
                  <v:textbox inset=",7.2pt,,7.2pt">
                    <w:txbxContent>
                      <w:p w:rsidR="00B06FF6" w:rsidRDefault="00B06FF6" w:rsidP="00B06FF6">
                        <w:proofErr w:type="gramStart"/>
                        <w:r>
                          <w:t>expDescription</w:t>
                        </w:r>
                        <w:proofErr w:type="gramEnd"/>
                      </w:p>
                    </w:txbxContent>
                  </v:textbox>
                </v:shape>
                <v:line id="_x0000_s1261" style="position:absolute;flip:x;mso-wrap-edited:f;mso-position-horizontal:absolute;mso-position-vertical:absolute" from="4500,9180" to="6480,9180" wrapcoords="0 -300 -540 150 -360 450 17460 18750 17640 20100 18540 21150 20880 21600 22140 21600 21960 21300 21240 18600 17460 16500 720 -300 0 -300" fillcolor="#3f80cd" strokecolor="#4a7ebb" strokeweight="3.5pt">
                  <v:fill color2="#b3cfff" o:detectmouseclick="t" focusposition="" focussize=",90" type="gradient">
                    <o:fill v:ext="view" type="gradientUnscaled"/>
                  </v:fill>
                  <v:stroke endarrow="block"/>
                  <v:shadow on="t" opacity="22938f" mv:blur="38100f" offset="0,2pt"/>
                  <v:textbox inset=",7.2pt,,7.2pt"/>
                </v:line>
                <v:shape id="_x0000_s1262" type="#_x0000_t202" style="position:absolute;left:4680;top:8640;width:2160;height:540;mso-wrap-edited:f;mso-position-horizontal:absolute;mso-position-vertical:absolute" wrapcoords="0 0 21600 0 21600 21600 0 21600 0 0" filled="f" stroked="f">
                  <v:fill o:detectmouseclick="t"/>
                  <v:textbox inset=",7.2pt,,7.2pt">
                    <w:txbxContent>
                      <w:p w:rsidR="00B06FF6" w:rsidRDefault="00B06FF6" w:rsidP="00B06FF6">
                        <w:proofErr w:type="gramStart"/>
                        <w:r>
                          <w:t>imgURL</w:t>
                        </w:r>
                        <w:proofErr w:type="gramEnd"/>
                      </w:p>
                    </w:txbxContent>
                  </v:textbox>
                </v:shape>
              </v:group>
              <v:shape id="_x0000_s1263" type="#_x0000_t202" style="position:absolute;left:1440;top:12240;width:3240;height:900;mso-wrap-edited:f;mso-position-horizontal:absolute;mso-position-vertical:absolute" wrapcoords="0 0 21600 0 21600 21600 0 21600 0 0" filled="f" stroked="f">
                <v:fill o:detectmouseclick="t"/>
                <v:textbox inset=",7.2pt,,7.2pt">
                  <w:txbxContent>
                    <w:p w:rsidR="00B06FF6" w:rsidRDefault="00B06FF6" w:rsidP="00B06FF6">
                      <w:pPr>
                        <w:jc w:val="center"/>
                        <w:rPr>
                          <w:rFonts w:asciiTheme="minorHAnsi" w:hAnsiTheme="minorHAnsi"/>
                          <w:b/>
                          <w:sz w:val="24"/>
                        </w:rPr>
                      </w:pPr>
                      <w:r>
                        <w:rPr>
                          <w:rFonts w:asciiTheme="minorHAnsi" w:hAnsiTheme="minorHAnsi"/>
                          <w:b/>
                          <w:sz w:val="24"/>
                        </w:rPr>
                        <w:t>Example:</w:t>
                      </w:r>
                    </w:p>
                    <w:p w:rsidR="00B06FF6" w:rsidRPr="0018360D" w:rsidRDefault="00B06FF6" w:rsidP="00B06FF6">
                      <w:pPr>
                        <w:jc w:val="center"/>
                        <w:rPr>
                          <w:rFonts w:asciiTheme="minorHAnsi" w:hAnsiTheme="minorHAnsi"/>
                          <w:b/>
                          <w:sz w:val="24"/>
                        </w:rPr>
                      </w:pPr>
                      <w:proofErr w:type="gramStart"/>
                      <w:r w:rsidRPr="0018360D">
                        <w:rPr>
                          <w:rFonts w:asciiTheme="minorHAnsi" w:hAnsiTheme="minorHAnsi"/>
                          <w:b/>
                          <w:sz w:val="24"/>
                        </w:rPr>
                        <w:t>expTitle</w:t>
                      </w:r>
                      <w:proofErr w:type="gramEnd"/>
                      <w:r w:rsidRPr="0018360D">
                        <w:rPr>
                          <w:rFonts w:asciiTheme="minorHAnsi" w:hAnsiTheme="minorHAnsi"/>
                          <w:b/>
                          <w:sz w:val="24"/>
                        </w:rPr>
                        <w:t xml:space="preserve"> &amp; expDescription</w:t>
                      </w:r>
                    </w:p>
                  </w:txbxContent>
                </v:textbox>
              </v:shape>
            </v:group>
            <v:group id="_x0000_s1264" style="position:absolute;left:6105;top:6480;width:4728;height:6660" coordorigin="6105,6480" coordsize="4728,6660" wrapcoords="6445 0 6445 6227 0 6859 -137 7491 2262 7735 6445 7783 6445 10897 -137 10945 -137 11627 6445 11675 6445 18681 21600 18681 21600 0 6445 0">
              <v:group id="_x0000_s1265" style="position:absolute;left:6105;top:6480;width:4728;height:5789" coordorigin="6105,6480" coordsize="4728,5789" wrapcoords="6445 0 6445 7162 0 7890 -137 8617 2262 8897 6445 8953 6445 12534 -137 12590 -137 13374 6445 13430 6445 21488 21600 21488 21600 0 6445 0">
                <v:shape id="Picture 3" o:spid="_x0000_s1266" type="#_x0000_t75" alt="::::::Desktop:redbull_pics:img_exp_title_only.PNG" style="position:absolute;left:7550;top:6480;width:3283;height:5789;visibility:visible;mso-wrap-distance-left:9pt;mso-wrap-distance-top:0;mso-wrap-distance-right:9.07pt;mso-wrap-distance-bottom:.56pt;mso-position-horizontal:absolute;mso-position-horizontal-relative:text;mso-position-vertical:absolute;mso-position-vertical-relative:text" o:gfxdata="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">
                  <v:imagedata r:id="rId12" o:title=""/>
                  <o:lock v:ext="edit" aspectratio="f"/>
                </v:shape>
                <v:line id="_x0000_s1267" style="position:absolute;mso-wrap-edited:f;mso-position-horizontal:absolute;mso-position-vertical:absolute" from="6120,9900" to="7920,9900" wrapcoords="0 -300 -540 150 -360 450 17460 18750 17640 20100 18540 21150 20880 21600 22140 21600 21960 21300 21240 18600 17460 16500 720 -300 0 -300" fillcolor="#3f80cd" strokecolor="red" strokeweight="3.5pt">
                  <v:fill color2="#b3cfff" o:detectmouseclick="t" focusposition="" focussize=",90" type="gradient">
                    <o:fill v:ext="view" type="gradientUnscaled"/>
                  </v:fill>
                  <v:stroke endarrow="block"/>
                  <v:shadow on="t" opacity="22938f" mv:blur="38100f" offset="0,2pt"/>
                  <v:textbox inset=",7.2pt,,7.2pt"/>
                </v:line>
                <v:shape id="_x0000_s1268" type="#_x0000_t202" style="position:absolute;left:6105;top:9380;width:1440;height:540;mso-wrap-edited:f;mso-position-horizontal:absolute;mso-position-vertical:absolute" wrapcoords="0 0 21600 0 21600 21600 0 21600 0 0" filled="f" stroked="f">
                  <v:fill o:detectmouseclick="t"/>
                  <v:textbox inset=",7.2pt,,7.2pt">
                    <w:txbxContent>
                      <w:p w:rsidR="00B06FF6" w:rsidRDefault="00B06FF6" w:rsidP="00B06FF6">
                        <w:proofErr w:type="gramStart"/>
                        <w:r>
                          <w:t>expTitle</w:t>
                        </w:r>
                        <w:proofErr w:type="gramEnd"/>
                      </w:p>
                    </w:txbxContent>
                  </v:textbox>
                </v:shape>
                <v:line id="_x0000_s1269" style="position:absolute;mso-wrap-edited:f;mso-position-horizontal:absolute;mso-position-vertical:absolute" from="6135,8640" to="7935,8640" wrapcoords="0 -300 -540 150 -360 450 17460 18750 17640 20100 18540 21150 20880 21600 22140 21600 21960 21300 21240 18600 17460 16500 720 -300 0 -300" fillcolor="#3f80cd" strokecolor="red" strokeweight="3.5pt">
                  <v:fill color2="#b3cfff" o:detectmouseclick="t" focusposition="" focussize=",90" type="gradient">
                    <o:fill v:ext="view" type="gradientUnscaled"/>
                  </v:fill>
                  <v:stroke endarrow="block"/>
                  <v:shadow on="t" opacity="22938f" mv:blur="38100f" offset="0,2pt"/>
                  <v:textbox inset=",7.2pt,,7.2pt"/>
                </v:line>
                <v:shape id="_x0000_s1270" type="#_x0000_t202" style="position:absolute;left:6120;top:8100;width:1440;height:540;mso-wrap-edited:f;mso-position-horizontal:absolute;mso-position-vertical:absolute" wrapcoords="0 0 21600 0 21600 21600 0 21600 0 0" filled="f" stroked="f">
                  <v:fill o:detectmouseclick="t"/>
                  <v:textbox inset=",7.2pt,,7.2pt">
                    <w:txbxContent>
                      <w:p w:rsidR="00B06FF6" w:rsidRDefault="00B06FF6" w:rsidP="00B06FF6">
                        <w:proofErr w:type="gramStart"/>
                        <w:r>
                          <w:t>imgURL</w:t>
                        </w:r>
                        <w:proofErr w:type="gramEnd"/>
                      </w:p>
                    </w:txbxContent>
                  </v:textbox>
                </v:shape>
              </v:group>
              <v:shape id="_x0000_s1271" type="#_x0000_t202" style="position:absolute;left:7560;top:12240;width:3240;height:900;mso-wrap-edited:f;mso-position-horizontal:absolute;mso-position-vertical:absolute" wrapcoords="0 0 21600 0 21600 21600 0 21600 0 0" filled="f" stroked="f">
                <v:fill o:detectmouseclick="t"/>
                <v:textbox inset=",7.2pt,,7.2pt">
                  <w:txbxContent>
                    <w:p w:rsidR="00B06FF6" w:rsidRDefault="00B06FF6" w:rsidP="00B06FF6">
                      <w:pPr>
                        <w:jc w:val="center"/>
                        <w:rPr>
                          <w:rFonts w:asciiTheme="minorHAnsi" w:hAnsiTheme="minorHAnsi"/>
                          <w:b/>
                          <w:sz w:val="24"/>
                        </w:rPr>
                      </w:pPr>
                      <w:r>
                        <w:rPr>
                          <w:rFonts w:asciiTheme="minorHAnsi" w:hAnsiTheme="minorHAnsi"/>
                          <w:b/>
                          <w:sz w:val="24"/>
                        </w:rPr>
                        <w:t>Example:</w:t>
                      </w:r>
                    </w:p>
                    <w:p w:rsidR="00B06FF6" w:rsidRPr="0018360D" w:rsidRDefault="00B06FF6" w:rsidP="00B06FF6">
                      <w:pPr>
                        <w:jc w:val="center"/>
                        <w:rPr>
                          <w:rFonts w:asciiTheme="minorHAnsi" w:hAnsiTheme="minorHAnsi"/>
                          <w:b/>
                          <w:sz w:val="24"/>
                        </w:rPr>
                      </w:pPr>
                      <w:proofErr w:type="gramStart"/>
                      <w:r w:rsidRPr="0018360D">
                        <w:rPr>
                          <w:rFonts w:asciiTheme="minorHAnsi" w:hAnsiTheme="minorHAnsi"/>
                          <w:b/>
                          <w:sz w:val="24"/>
                        </w:rPr>
                        <w:t>expTitle</w:t>
                      </w:r>
                      <w:proofErr w:type="gramEnd"/>
                      <w:r w:rsidRPr="0018360D">
                        <w:rPr>
                          <w:rFonts w:asciiTheme="minorHAnsi" w:hAnsiTheme="minorHAnsi"/>
                          <w:b/>
                          <w:sz w:val="24"/>
                        </w:rPr>
                        <w:t xml:space="preserve"> </w:t>
                      </w:r>
                      <w:r>
                        <w:rPr>
                          <w:rFonts w:asciiTheme="minorHAnsi" w:hAnsiTheme="minorHAnsi"/>
                          <w:b/>
                          <w:sz w:val="24"/>
                        </w:rPr>
                        <w:t>only</w:t>
                      </w:r>
                    </w:p>
                  </w:txbxContent>
                </v:textbox>
              </v:shape>
            </v:group>
            <w10:wrap type="tight"/>
          </v:group>
        </w:pict>
      </w:r>
      <w:r w:rsidR="00B06FF6">
        <w:br w:type="page"/>
      </w:r>
      <w:bookmarkStart w:id="16" w:name="_Toc271282884"/>
      <w:bookmarkStart w:id="17" w:name="_Toc271294482"/>
      <w:r w:rsidR="00B06FF6" w:rsidRPr="00F01902">
        <w:t>AlertExp</w:t>
      </w:r>
      <w:bookmarkEnd w:id="16"/>
      <w:bookmarkEnd w:id="17"/>
      <w:r w:rsidR="00B06FF6" w:rsidRPr="00F01902">
        <w:t xml:space="preserve"> </w:t>
      </w:r>
    </w:p>
    <w:p w:rsidR="00B06FF6" w:rsidRDefault="00B06FF6" w:rsidP="00B06FF6"/>
    <w:p w:rsidR="00B06FF6" w:rsidRDefault="00B06FF6" w:rsidP="00B06FF6">
      <w:pPr>
        <w:rPr>
          <w:rFonts w:asciiTheme="minorHAnsi" w:hAnsiTheme="minorHAnsi"/>
          <w:sz w:val="24"/>
        </w:rPr>
      </w:pPr>
      <w:r>
        <w:rPr>
          <w:rFonts w:asciiTheme="minorHAnsi" w:hAnsiTheme="minorHAnsi"/>
          <w:sz w:val="24"/>
        </w:rPr>
        <w:t xml:space="preserve">An Experience that is intended to simply present a notification to the user. This class contains a helper method, </w:t>
      </w:r>
      <w:proofErr w:type="gramStart"/>
      <w:r>
        <w:rPr>
          <w:rFonts w:asciiTheme="minorHAnsi" w:hAnsiTheme="minorHAnsi"/>
          <w:sz w:val="24"/>
        </w:rPr>
        <w:t>showAlert(</w:t>
      </w:r>
      <w:proofErr w:type="gramEnd"/>
      <w:r>
        <w:rPr>
          <w:rFonts w:asciiTheme="minorHAnsi" w:hAnsiTheme="minorHAnsi"/>
          <w:sz w:val="24"/>
        </w:rPr>
        <w:t xml:space="preserve">).  </w:t>
      </w:r>
      <w:proofErr w:type="gramStart"/>
      <w:r>
        <w:rPr>
          <w:rFonts w:asciiTheme="minorHAnsi" w:hAnsiTheme="minorHAnsi"/>
          <w:sz w:val="24"/>
        </w:rPr>
        <w:t>showAlert</w:t>
      </w:r>
      <w:proofErr w:type="gramEnd"/>
      <w:r>
        <w:rPr>
          <w:rFonts w:asciiTheme="minorHAnsi" w:hAnsiTheme="minorHAnsi"/>
          <w:sz w:val="24"/>
        </w:rPr>
        <w:t>() parses out the notificationTitle attribute and presents an alert with this string.</w:t>
      </w:r>
    </w:p>
    <w:p w:rsidR="00B06FF6" w:rsidRDefault="00B06FF6" w:rsidP="00B06FF6">
      <w:pPr>
        <w:rPr>
          <w:rFonts w:asciiTheme="minorHAnsi" w:hAnsiTheme="minorHAnsi"/>
          <w:sz w:val="24"/>
        </w:rPr>
      </w:pPr>
    </w:p>
    <w:p w:rsidR="00B06FF6" w:rsidRDefault="00B06FF6" w:rsidP="00B06FF6">
      <w:pPr>
        <w:rPr>
          <w:rFonts w:asciiTheme="minorHAnsi" w:hAnsiTheme="minorHAnsi"/>
          <w:sz w:val="24"/>
        </w:rPr>
      </w:pPr>
    </w:p>
    <w:p w:rsidR="00B06FF6" w:rsidRDefault="00B06FF6" w:rsidP="00B06FF6">
      <w:pPr>
        <w:pStyle w:val="Heading4"/>
        <w:rPr>
          <w:sz w:val="28"/>
        </w:rPr>
      </w:pPr>
      <w:r w:rsidRPr="007540EE">
        <w:rPr>
          <w:sz w:val="28"/>
        </w:rPr>
        <w:t xml:space="preserve">Example </w:t>
      </w:r>
      <w:r>
        <w:rPr>
          <w:sz w:val="28"/>
        </w:rPr>
        <w:t>AlertExp</w:t>
      </w:r>
    </w:p>
    <w:p w:rsidR="00B06FF6" w:rsidRDefault="00B06FF6" w:rsidP="00B06FF6">
      <w:pPr>
        <w:rPr>
          <w:rFonts w:asciiTheme="minorHAnsi" w:hAnsiTheme="minorHAnsi"/>
          <w:sz w:val="24"/>
        </w:rPr>
      </w:pPr>
      <w:r w:rsidRPr="00225AED">
        <w:rPr>
          <w:rFonts w:asciiTheme="minorHAnsi" w:hAnsiTheme="minorHAnsi"/>
          <w:sz w:val="24"/>
        </w:rPr>
        <w:t xml:space="preserve">Below </w:t>
      </w:r>
      <w:r>
        <w:rPr>
          <w:rFonts w:asciiTheme="minorHAnsi" w:hAnsiTheme="minorHAnsi"/>
          <w:sz w:val="24"/>
        </w:rPr>
        <w:t xml:space="preserve">is an example of how the AlertExp </w:t>
      </w:r>
      <w:r w:rsidR="004829EB">
        <w:rPr>
          <w:rFonts w:asciiTheme="minorHAnsi" w:hAnsiTheme="minorHAnsi"/>
          <w:sz w:val="24"/>
        </w:rPr>
        <w:t>may</w:t>
      </w:r>
      <w:r>
        <w:rPr>
          <w:rFonts w:asciiTheme="minorHAnsi" w:hAnsiTheme="minorHAnsi"/>
          <w:sz w:val="24"/>
        </w:rPr>
        <w:t xml:space="preserve"> be used.  As you will see, the text displayed in the UILocalNotification is pulled from the Experience’s </w:t>
      </w:r>
      <w:r w:rsidRPr="00A50602">
        <w:rPr>
          <w:sz w:val="24"/>
        </w:rPr>
        <w:t>notificationTitle</w:t>
      </w:r>
      <w:r>
        <w:rPr>
          <w:rFonts w:asciiTheme="minorHAnsi" w:hAnsiTheme="minorHAnsi"/>
          <w:sz w:val="24"/>
        </w:rPr>
        <w:t xml:space="preserve"> property.</w:t>
      </w:r>
    </w:p>
    <w:p w:rsidR="00B06FF6" w:rsidRDefault="00CD698B" w:rsidP="00B06FF6">
      <w:pPr>
        <w:rPr>
          <w:rFonts w:asciiTheme="minorHAnsi" w:hAnsiTheme="minorHAnsi"/>
          <w:sz w:val="24"/>
        </w:rPr>
      </w:pPr>
      <w:r>
        <w:rPr>
          <w:rFonts w:asciiTheme="minorHAnsi" w:hAnsiTheme="minorHAnsi"/>
          <w:noProof/>
          <w:sz w:val="24"/>
        </w:rPr>
        <w:pict>
          <v:shape id="_x0000_s1273" type="#_x0000_t202" style="position:absolute;margin-left:171pt;margin-top:21.9pt;width:2in;height:36pt;z-index:251727872;mso-wrap-edited:f;mso-position-horizontal:absolute;mso-position-vertical:absolute" wrapcoords="0 0 21600 0 21600 21600 0 21600 0 0" filled="f" stroked="f">
            <v:fill o:detectmouseclick="t"/>
            <v:textbox style="mso-next-textbox:#_x0000_s1273" inset=",7.2pt,,7.2pt">
              <w:txbxContent>
                <w:p w:rsidR="00B06FF6" w:rsidRDefault="00B06FF6" w:rsidP="00B06FF6">
                  <w:proofErr w:type="gramStart"/>
                  <w:r>
                    <w:t>notificationTitle</w:t>
                  </w:r>
                  <w:proofErr w:type="gramEnd"/>
                </w:p>
              </w:txbxContent>
            </v:textbox>
            <w10:wrap type="tight"/>
          </v:shape>
        </w:pict>
      </w:r>
    </w:p>
    <w:p w:rsidR="00B06FF6" w:rsidRDefault="00B06FF6" w:rsidP="00B06FF6">
      <w:pPr>
        <w:rPr>
          <w:rFonts w:asciiTheme="minorHAnsi" w:hAnsiTheme="minorHAnsi"/>
          <w:sz w:val="24"/>
        </w:rPr>
      </w:pPr>
      <w:r>
        <w:rPr>
          <w:rFonts w:asciiTheme="minorHAnsi" w:hAnsiTheme="minorHAnsi"/>
          <w:noProof/>
          <w:sz w:val="24"/>
        </w:rPr>
        <w:drawing>
          <wp:anchor distT="0" distB="0" distL="114300" distR="114300" simplePos="0" relativeHeight="251726848" behindDoc="1" locked="0" layoutInCell="1" allowOverlap="1">
            <wp:simplePos x="0" y="0"/>
            <wp:positionH relativeFrom="column">
              <wp:posOffset>0</wp:posOffset>
            </wp:positionH>
            <wp:positionV relativeFrom="paragraph">
              <wp:posOffset>178435</wp:posOffset>
            </wp:positionV>
            <wp:extent cx="2116667" cy="3750733"/>
            <wp:effectExtent l="25400" t="0" r="0" b="0"/>
            <wp:wrapNone/>
            <wp:docPr id="1" name="Picture 4" descr="::::::Desktop:redbull_pics:alert_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redbull_pics:alert_exp.PNG"/>
                    <pic:cNvPicPr>
                      <a:picLocks noChangeAspect="1" noChangeArrowheads="1"/>
                    </pic:cNvPicPr>
                  </pic:nvPicPr>
                  <pic:blipFill>
                    <a:blip r:embed="rId13"/>
                    <a:srcRect/>
                    <a:stretch>
                      <a:fillRect/>
                    </a:stretch>
                  </pic:blipFill>
                  <pic:spPr bwMode="auto">
                    <a:xfrm>
                      <a:off x="0" y="0"/>
                      <a:ext cx="2116667" cy="3750733"/>
                    </a:xfrm>
                    <a:prstGeom prst="rect">
                      <a:avLst/>
                    </a:prstGeom>
                    <a:noFill/>
                    <a:ln w="9525">
                      <a:noFill/>
                      <a:miter lim="800000"/>
                      <a:headEnd/>
                      <a:tailEnd/>
                    </a:ln>
                  </pic:spPr>
                </pic:pic>
              </a:graphicData>
            </a:graphic>
          </wp:anchor>
        </w:drawing>
      </w:r>
    </w:p>
    <w:p w:rsidR="00B06FF6" w:rsidRDefault="00CD698B" w:rsidP="00B06FF6">
      <w:pPr>
        <w:pStyle w:val="Heading2"/>
      </w:pPr>
      <w:r w:rsidRPr="00CD698B">
        <w:rPr>
          <w:noProof/>
          <w:sz w:val="24"/>
        </w:rPr>
        <w:pict>
          <v:line id="_x0000_s1272" style="position:absolute;flip:x;z-index:251725824;mso-wrap-edited:f;mso-position-horizontal:absolute;mso-position-vertical:absolute" from="153pt,15.2pt" to="306pt,16.05pt" wrapcoords="0 -300 -540 150 -360 450 17460 18750 17640 20100 18540 21150 20880 21600 22140 21600 21960 21300 21240 18600 17460 16500 720 -300 0 -300" fillcolor="#3f80cd" strokecolor="#4a7ebb" strokeweight="3.5pt">
            <v:fill color2="#b3cfff" o:detectmouseclick="t" focusposition="" focussize=",90" type="gradient">
              <o:fill v:ext="view" type="gradientUnscaled"/>
            </v:fill>
            <v:stroke endarrow="block"/>
            <v:shadow on="t" opacity="22938f" mv:blur="38100f" offset="0,2pt"/>
            <v:textbox inset=",7.2pt,,7.2pt"/>
            <w10:wrap type="tight"/>
          </v:line>
        </w:pict>
      </w:r>
      <w:r w:rsidR="00B06FF6">
        <w:rPr>
          <w:sz w:val="24"/>
        </w:rPr>
        <w:br w:type="page"/>
      </w:r>
      <w:bookmarkStart w:id="18" w:name="_Toc271282885"/>
      <w:bookmarkStart w:id="19" w:name="_Toc271294483"/>
      <w:r w:rsidR="00B06FF6" w:rsidRPr="00F01902">
        <w:t>CustomExp</w:t>
      </w:r>
      <w:bookmarkEnd w:id="18"/>
      <w:bookmarkEnd w:id="19"/>
      <w:r w:rsidR="00B06FF6" w:rsidRPr="00F01902">
        <w:t xml:space="preserve"> </w:t>
      </w:r>
    </w:p>
    <w:p w:rsidR="00B06FF6" w:rsidRPr="00A50602" w:rsidRDefault="00B06FF6" w:rsidP="00B06FF6"/>
    <w:p w:rsidR="00B06FF6" w:rsidRPr="006D4A04" w:rsidRDefault="00B06FF6" w:rsidP="00B06FF6">
      <w:r>
        <w:rPr>
          <w:rFonts w:asciiTheme="minorHAnsi" w:hAnsiTheme="minorHAnsi"/>
          <w:sz w:val="24"/>
        </w:rPr>
        <w:t xml:space="preserve">This is a </w:t>
      </w:r>
      <w:r w:rsidR="004829EB">
        <w:rPr>
          <w:rFonts w:asciiTheme="minorHAnsi" w:hAnsiTheme="minorHAnsi"/>
          <w:sz w:val="24"/>
        </w:rPr>
        <w:t>catchall</w:t>
      </w:r>
      <w:r>
        <w:rPr>
          <w:rFonts w:asciiTheme="minorHAnsi" w:hAnsiTheme="minorHAnsi"/>
          <w:sz w:val="24"/>
        </w:rPr>
        <w:t xml:space="preserve"> Experience that can be modified to fit your use case in the Footmarks Management Console.  If used, the customized data will be returned in the base classes Attributes property.  </w:t>
      </w:r>
    </w:p>
    <w:p w:rsidR="00B06FF6" w:rsidRPr="006D4A04" w:rsidRDefault="00B06FF6" w:rsidP="00B06FF6">
      <w:pPr>
        <w:pStyle w:val="Heading1"/>
      </w:pPr>
    </w:p>
    <w:p w:rsidR="001371D5" w:rsidRPr="006D4A04" w:rsidRDefault="001371D5" w:rsidP="00C339DA"/>
    <w:sectPr w:rsidR="001371D5" w:rsidRPr="006D4A04" w:rsidSect="00821FA0">
      <w:footerReference w:type="default" r:id="rId14"/>
      <w:footerReference w:type="first" r:id="rId15"/>
      <w:pgSz w:w="12240" w:h="15840" w:code="1"/>
      <w:pgMar w:top="1440" w:right="1440" w:bottom="1440" w:left="1440" w:gutter="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61B96" w:rsidRDefault="00F61B96" w:rsidP="002D1370">
      <w:r>
        <w:separator/>
      </w:r>
    </w:p>
  </w:endnote>
  <w:endnote w:type="continuationSeparator" w:id="0">
    <w:p w:rsidR="00F61B96" w:rsidRDefault="00F61B96" w:rsidP="002D1370">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Menlo Regular">
    <w:panose1 w:val="020B0609030804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entury Gothic">
    <w:panose1 w:val="020B05020202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1B96" w:rsidRDefault="00CD698B" w:rsidP="002D1370">
    <w:pPr>
      <w:pStyle w:val="Footer"/>
    </w:pPr>
    <w:r>
      <w:rPr>
        <w:noProof/>
      </w:rPr>
      <w:pict>
        <v:rect id="Rectangle 3" o:spid="_x0000_s4100" style="position:absolute;margin-left:0;margin-top:0;width:41.85pt;height:9in;z-index:251660288;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" o:allowincell="f" filled="f" stroked="f">
          <v:textbox style="layout-flow:vertical;mso-layout-flow-alt:bottom-to-top" inset=",,8.64pt,10.8pt">
            <w:txbxContent>
              <w:p w:rsidR="00F61B96" w:rsidRDefault="00CD698B" w:rsidP="002D1370">
                <w:pPr>
                  <w:pStyle w:val="NoSpacing"/>
                  <w:rPr>
                    <w:rFonts w:asciiTheme="majorHAnsi" w:hAnsiTheme="majorHAnsi"/>
                    <w:color w:val="7F7F7F" w:themeColor="text1" w:themeTint="80"/>
                    <w:sz w:val="20"/>
                  </w:rPr>
                </w:pPr>
                <w:sdt>
                  <w:sdtPr>
                    <w:alias w:val="Title"/>
                    <w:id w:val="523376945"/>
                    <w:dataBinding w:prefixMappings="xmlns:ns0='http://schemas.openxmlformats.org/package/2006/metadata/core-properties' xmlns:ns1='http://purl.org/dc/elements/1.1/'" w:xpath="/ns0:coreProperties[1]/ns1:title[1]" w:storeItemID="{6C3C8BC8-F283-45AE-878A-BAB7291924A1}"/>
                    <w:text/>
                  </w:sdtPr>
                  <w:sdtContent>
                    <w:r w:rsidR="00F61B96" w:rsidRPr="00821FA0">
                      <w:t xml:space="preserve">Confidential and Proprietary </w:t>
                    </w:r>
                    <w:r w:rsidR="00F61B96">
                      <w:t>–</w:t>
                    </w:r>
                    <w:r w:rsidR="00F61B96" w:rsidRPr="00821FA0">
                      <w:t xml:space="preserve"> </w:t>
                    </w:r>
                    <w:r w:rsidR="00F61B96">
                      <w:t>Footmarks, Inc.</w:t>
                    </w:r>
                    <w:r w:rsidR="00F61B96" w:rsidRPr="00821FA0">
                      <w:t xml:space="preserve"> ©201</w:t>
                    </w:r>
                    <w:r w:rsidR="00F61B96">
                      <w:t>3</w:t>
                    </w:r>
                  </w:sdtContent>
                </w:sdt>
                <w:r w:rsidR="00F61B96">
                  <w:rPr>
                    <w:rFonts w:asciiTheme="majorHAnsi" w:hAnsiTheme="majorHAnsi"/>
                    <w:color w:val="7F7F7F" w:themeColor="text1" w:themeTint="80"/>
                    <w:sz w:val="20"/>
                  </w:rPr>
                  <w:t xml:space="preserve">  </w:t>
                </w:r>
              </w:p>
            </w:txbxContent>
          </v:textbox>
          <w10:wrap anchorx="margin" anchory="margin"/>
        </v:rect>
      </w:pict>
    </w:r>
    <w:r>
      <w:rPr>
        <w:noProof/>
      </w:rPr>
      <w:pict>
        <v:roundrect id="Rounded Rectangle 2" o:spid="_x0000_s4099" style="position:absolute;margin-left:0;margin-top:0;width:561.65pt;height:742.35pt;z-index:251661312;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" o:allowincell="f" filled="f" fillcolor="black" strokecolor="black [3213]" strokeweight="1pt">
          <w10:wrap anchorx="page" anchory="page"/>
        </v:roundrect>
      </w:pict>
    </w:r>
    <w:r>
      <w:rPr>
        <w:noProof/>
      </w:rPr>
      <w:pict>
        <v:oval id="Oval 1" o:spid="_x0000_s4098" style="position:absolute;margin-left:0;margin-top:0;width:41pt;height:41pt;z-index:251659264;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" o:allowincell="f" fillcolor="#4f81bd [3204]" stroked="f">
          <v:textbox inset="0,0,0,0">
            <w:txbxContent>
              <w:p w:rsidR="00F61B96" w:rsidRDefault="00CD698B" w:rsidP="00736843">
                <w:pPr>
                  <w:pStyle w:val="NoSpacing"/>
                  <w:jc w:val="center"/>
                  <w:rPr>
                    <w:color w:val="FFFFFF" w:themeColor="background1"/>
                    <w:sz w:val="40"/>
                    <w:szCs w:val="40"/>
                  </w:rPr>
                </w:pPr>
                <w:fldSimple w:instr=" PAGE  \* Arabic  \* MERGEFORMAT ">
                  <w:r w:rsidR="007F7E68" w:rsidRPr="007F7E68">
                    <w:rPr>
                      <w:noProof/>
                      <w:color w:val="FFFFFF" w:themeColor="background1"/>
                      <w:sz w:val="40"/>
                      <w:szCs w:val="40"/>
                    </w:rPr>
                    <w:t>11</w:t>
                  </w:r>
                </w:fldSimple>
              </w:p>
            </w:txbxContent>
          </v:textbox>
          <w10:wrap anchorx="margin" anchory="margin"/>
        </v:oval>
      </w:pict>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1B96" w:rsidRDefault="00CD698B" w:rsidP="002D1370">
    <w:pPr>
      <w:pStyle w:val="Footer"/>
    </w:pPr>
    <w:r>
      <w:rPr>
        <w:noProof/>
      </w:rPr>
      <w:pict>
        <v:rect id="Rectangle 7" o:spid="_x0000_s4097" style="position:absolute;margin-left:0;margin-top:0;width:41.85pt;height:9in;z-index:251664384;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" o:allowincell="f" filled="f" stroked="f">
          <v:textbox style="layout-flow:vertical;mso-layout-flow-alt:bottom-to-top" inset=",,8.64pt,10.8pt">
            <w:txbxContent>
              <w:p w:rsidR="00F61B96" w:rsidRDefault="00F61B96" w:rsidP="002D1370">
                <w:pPr>
                  <w:pStyle w:val="NoSpacing"/>
                </w:pPr>
                <w:r>
                  <w:t xml:space="preserve"> </w:t>
                </w:r>
              </w:p>
            </w:txbxContent>
          </v:textbox>
          <w10:wrap anchorx="margin" anchory="margin"/>
        </v:rect>
      </w:pict>
    </w:r>
    <w:r>
      <w:rPr>
        <w:noProof/>
      </w:rPr>
      <w:pict>
        <v:roundrect id="Rounded Rectangle 6" o:spid="_x0000_s4096" style="position:absolute;margin-left:0;margin-top:0;width:561.65pt;height:742.35pt;z-index:25166540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" o:allowincell="f" filled="f" fillcolor="black" strokecolor="black [3213]" strokeweight="1pt">
          <w10:wrap anchorx="page" anchory="page"/>
        </v:roundrect>
      </w:pict>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61B96" w:rsidRDefault="00F61B96" w:rsidP="002D1370">
      <w:r>
        <w:separator/>
      </w:r>
    </w:p>
  </w:footnote>
  <w:footnote w:type="continuationSeparator" w:id="0">
    <w:p w:rsidR="00F61B96" w:rsidRDefault="00F61B96" w:rsidP="002D1370">
      <w:r>
        <w:continuationSeparator/>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75273F"/>
    <w:multiLevelType w:val="hybridMultilevel"/>
    <w:tmpl w:val="874AAB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D1721A"/>
    <w:multiLevelType w:val="hybridMultilevel"/>
    <w:tmpl w:val="24D0C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F56268"/>
    <w:multiLevelType w:val="hybridMultilevel"/>
    <w:tmpl w:val="00C4B6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
    <w:nsid w:val="092F085F"/>
    <w:multiLevelType w:val="hybridMultilevel"/>
    <w:tmpl w:val="AB380D5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1951F7"/>
    <w:multiLevelType w:val="hybridMultilevel"/>
    <w:tmpl w:val="BC8CF1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95611E"/>
    <w:multiLevelType w:val="hybridMultilevel"/>
    <w:tmpl w:val="0E96F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224744"/>
    <w:multiLevelType w:val="hybridMultilevel"/>
    <w:tmpl w:val="679084E4"/>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7">
    <w:nsid w:val="16533351"/>
    <w:multiLevelType w:val="hybridMultilevel"/>
    <w:tmpl w:val="C7A204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854A1D"/>
    <w:multiLevelType w:val="hybridMultilevel"/>
    <w:tmpl w:val="6360F7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9">
    <w:nsid w:val="1B606A37"/>
    <w:multiLevelType w:val="hybridMultilevel"/>
    <w:tmpl w:val="04F0BB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306E10"/>
    <w:multiLevelType w:val="hybridMultilevel"/>
    <w:tmpl w:val="45E02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1">
    <w:nsid w:val="214052D3"/>
    <w:multiLevelType w:val="hybridMultilevel"/>
    <w:tmpl w:val="3AAC48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1AE5888"/>
    <w:multiLevelType w:val="hybridMultilevel"/>
    <w:tmpl w:val="803CF9BE"/>
    <w:lvl w:ilvl="0" w:tplc="04090019">
      <w:start w:val="1"/>
      <w:numFmt w:val="lowerLetter"/>
      <w:lvlText w:val="%1."/>
      <w:lvlJc w:val="left"/>
      <w:pPr>
        <w:ind w:left="2160" w:hanging="360"/>
      </w:pPr>
    </w:lvl>
    <w:lvl w:ilvl="1" w:tplc="4D82FA3A">
      <w:start w:val="1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2607940"/>
    <w:multiLevelType w:val="hybridMultilevel"/>
    <w:tmpl w:val="C4AC9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29C6145"/>
    <w:multiLevelType w:val="hybridMultilevel"/>
    <w:tmpl w:val="A3E4D1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41162AE"/>
    <w:multiLevelType w:val="hybridMultilevel"/>
    <w:tmpl w:val="DF6CF2E0"/>
    <w:lvl w:ilvl="0" w:tplc="2FCE7A1A">
      <w:start w:val="1"/>
      <w:numFmt w:val="decimal"/>
      <w:lvlText w:val="Approach %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4C543FF"/>
    <w:multiLevelType w:val="hybridMultilevel"/>
    <w:tmpl w:val="968A97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7">
    <w:nsid w:val="2B674A7F"/>
    <w:multiLevelType w:val="hybridMultilevel"/>
    <w:tmpl w:val="6F045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19024C2"/>
    <w:multiLevelType w:val="hybridMultilevel"/>
    <w:tmpl w:val="BC8CF1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4205DE0"/>
    <w:multiLevelType w:val="hybridMultilevel"/>
    <w:tmpl w:val="67E2C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0">
    <w:nsid w:val="346074CB"/>
    <w:multiLevelType w:val="multilevel"/>
    <w:tmpl w:val="AC1C27E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1">
    <w:nsid w:val="35BA5253"/>
    <w:multiLevelType w:val="hybridMultilevel"/>
    <w:tmpl w:val="04F0BB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7E639C4"/>
    <w:multiLevelType w:val="hybridMultilevel"/>
    <w:tmpl w:val="CC9E8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9860F1F"/>
    <w:multiLevelType w:val="multilevel"/>
    <w:tmpl w:val="427E6180"/>
    <w:lvl w:ilvl="0">
      <w:start w:val="1"/>
      <w:numFmt w:val="lowerLetter"/>
      <w:lvlText w:val="%1."/>
      <w:lvlJc w:val="left"/>
      <w:pPr>
        <w:ind w:left="216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4">
    <w:nsid w:val="3AF20BDB"/>
    <w:multiLevelType w:val="hybridMultilevel"/>
    <w:tmpl w:val="224E87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CCB73AC"/>
    <w:multiLevelType w:val="hybridMultilevel"/>
    <w:tmpl w:val="AB4C0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353357"/>
    <w:multiLevelType w:val="multilevel"/>
    <w:tmpl w:val="2FBA6EE4"/>
    <w:lvl w:ilvl="0">
      <w:start w:val="1"/>
      <w:numFmt w:val="decimal"/>
      <w:lvlText w:val="Approach %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3EE9447D"/>
    <w:multiLevelType w:val="hybridMultilevel"/>
    <w:tmpl w:val="80607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2E81285"/>
    <w:multiLevelType w:val="multilevel"/>
    <w:tmpl w:val="803CF9BE"/>
    <w:lvl w:ilvl="0">
      <w:start w:val="1"/>
      <w:numFmt w:val="lowerLetter"/>
      <w:lvlText w:val="%1."/>
      <w:lvlJc w:val="left"/>
      <w:pPr>
        <w:ind w:left="2160" w:hanging="360"/>
      </w:pPr>
    </w:lvl>
    <w:lvl w:ilvl="1">
      <w:start w:val="11"/>
      <w:numFmt w:val="decimal"/>
      <w:lvlText w:val="%2."/>
      <w:lvlJc w:val="left"/>
      <w:pPr>
        <w:ind w:left="2160" w:hanging="360"/>
      </w:pPr>
      <w:rPr>
        <w:rFonts w:hint="default"/>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9">
    <w:nsid w:val="469B7AC0"/>
    <w:multiLevelType w:val="hybridMultilevel"/>
    <w:tmpl w:val="C97AD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C924A4B"/>
    <w:multiLevelType w:val="hybridMultilevel"/>
    <w:tmpl w:val="BFC0A6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D575ACF"/>
    <w:multiLevelType w:val="hybridMultilevel"/>
    <w:tmpl w:val="7584B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1102881"/>
    <w:multiLevelType w:val="hybridMultilevel"/>
    <w:tmpl w:val="17046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3E840C2"/>
    <w:multiLevelType w:val="hybridMultilevel"/>
    <w:tmpl w:val="1D92EF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4">
    <w:nsid w:val="56FA7EF7"/>
    <w:multiLevelType w:val="multilevel"/>
    <w:tmpl w:val="CDD88E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634F1DDB"/>
    <w:multiLevelType w:val="multilevel"/>
    <w:tmpl w:val="213A1748"/>
    <w:lvl w:ilvl="0">
      <w:start w:val="1"/>
      <w:numFmt w:val="decimal"/>
      <w:lvlText w:val="Approach %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67810DB5"/>
    <w:multiLevelType w:val="hybridMultilevel"/>
    <w:tmpl w:val="FB8CD6A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8E84A84"/>
    <w:multiLevelType w:val="multilevel"/>
    <w:tmpl w:val="76C83F96"/>
    <w:lvl w:ilvl="0">
      <w:start w:val="1"/>
      <w:numFmt w:val="decimal"/>
      <w:lvlText w:val="Approach %1."/>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69AB1AC3"/>
    <w:multiLevelType w:val="multilevel"/>
    <w:tmpl w:val="0302D186"/>
    <w:lvl w:ilvl="0">
      <w:start w:val="1"/>
      <w:numFmt w:val="decimal"/>
      <w:lvlText w:val="Approach %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6C0C4B79"/>
    <w:multiLevelType w:val="hybridMultilevel"/>
    <w:tmpl w:val="5BD8C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D417B7"/>
    <w:multiLevelType w:val="hybridMultilevel"/>
    <w:tmpl w:val="837EE2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55A419B"/>
    <w:multiLevelType w:val="hybridMultilevel"/>
    <w:tmpl w:val="25080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AEB6BE8"/>
    <w:multiLevelType w:val="hybridMultilevel"/>
    <w:tmpl w:val="C2584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C617645"/>
    <w:multiLevelType w:val="hybridMultilevel"/>
    <w:tmpl w:val="F154B38C"/>
    <w:lvl w:ilvl="0" w:tplc="4D82FA3A">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E112EC5"/>
    <w:multiLevelType w:val="hybridMultilevel"/>
    <w:tmpl w:val="04F6A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6"/>
  </w:num>
  <w:num w:numId="3">
    <w:abstractNumId w:val="33"/>
  </w:num>
  <w:num w:numId="4">
    <w:abstractNumId w:val="10"/>
  </w:num>
  <w:num w:numId="5">
    <w:abstractNumId w:val="2"/>
  </w:num>
  <w:num w:numId="6">
    <w:abstractNumId w:val="8"/>
  </w:num>
  <w:num w:numId="7">
    <w:abstractNumId w:val="42"/>
  </w:num>
  <w:num w:numId="8">
    <w:abstractNumId w:val="7"/>
  </w:num>
  <w:num w:numId="9">
    <w:abstractNumId w:val="5"/>
  </w:num>
  <w:num w:numId="10">
    <w:abstractNumId w:val="29"/>
  </w:num>
  <w:num w:numId="11">
    <w:abstractNumId w:val="11"/>
  </w:num>
  <w:num w:numId="12">
    <w:abstractNumId w:val="41"/>
  </w:num>
  <w:num w:numId="13">
    <w:abstractNumId w:val="13"/>
  </w:num>
  <w:num w:numId="14">
    <w:abstractNumId w:val="30"/>
  </w:num>
  <w:num w:numId="15">
    <w:abstractNumId w:val="40"/>
  </w:num>
  <w:num w:numId="16">
    <w:abstractNumId w:val="1"/>
  </w:num>
  <w:num w:numId="17">
    <w:abstractNumId w:val="39"/>
  </w:num>
  <w:num w:numId="18">
    <w:abstractNumId w:val="27"/>
  </w:num>
  <w:num w:numId="19">
    <w:abstractNumId w:val="17"/>
  </w:num>
  <w:num w:numId="20">
    <w:abstractNumId w:val="3"/>
  </w:num>
  <w:num w:numId="21">
    <w:abstractNumId w:val="21"/>
  </w:num>
  <w:num w:numId="22">
    <w:abstractNumId w:val="9"/>
  </w:num>
  <w:num w:numId="23">
    <w:abstractNumId w:val="22"/>
  </w:num>
  <w:num w:numId="24">
    <w:abstractNumId w:val="25"/>
  </w:num>
  <w:num w:numId="25">
    <w:abstractNumId w:val="31"/>
  </w:num>
  <w:num w:numId="26">
    <w:abstractNumId w:val="15"/>
  </w:num>
  <w:num w:numId="27">
    <w:abstractNumId w:val="34"/>
  </w:num>
  <w:num w:numId="28">
    <w:abstractNumId w:val="35"/>
  </w:num>
  <w:num w:numId="29">
    <w:abstractNumId w:val="26"/>
  </w:num>
  <w:num w:numId="30">
    <w:abstractNumId w:val="37"/>
  </w:num>
  <w:num w:numId="31">
    <w:abstractNumId w:val="38"/>
  </w:num>
  <w:num w:numId="32">
    <w:abstractNumId w:val="0"/>
  </w:num>
  <w:num w:numId="33">
    <w:abstractNumId w:val="20"/>
  </w:num>
  <w:num w:numId="34">
    <w:abstractNumId w:val="36"/>
  </w:num>
  <w:num w:numId="35">
    <w:abstractNumId w:val="44"/>
  </w:num>
  <w:num w:numId="36">
    <w:abstractNumId w:val="6"/>
  </w:num>
  <w:num w:numId="37">
    <w:abstractNumId w:val="24"/>
  </w:num>
  <w:num w:numId="38">
    <w:abstractNumId w:val="32"/>
  </w:num>
  <w:num w:numId="39">
    <w:abstractNumId w:val="4"/>
  </w:num>
  <w:num w:numId="40">
    <w:abstractNumId w:val="18"/>
  </w:num>
  <w:num w:numId="41">
    <w:abstractNumId w:val="14"/>
  </w:num>
  <w:num w:numId="42">
    <w:abstractNumId w:val="12"/>
  </w:num>
  <w:num w:numId="43">
    <w:abstractNumId w:val="23"/>
  </w:num>
  <w:num w:numId="44">
    <w:abstractNumId w:val="28"/>
  </w:num>
  <w:num w:numId="45">
    <w:abstractNumId w:val="4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activeWritingStyle w:appName="MSWord" w:lang="en-US" w:vendorID="64" w:dllVersion="131078" w:nlCheck="1" w:checkStyle="1"/>
  <w:proofState w:grammar="clean"/>
  <w:attachedTemplate r:id="rId1"/>
  <w:doNotTrackMoves/>
  <w:defaultTabStop w:val="720"/>
  <w:characterSpacingControl w:val="doNotCompress"/>
  <w:hdrShapeDefaults>
    <o:shapedefaults v:ext="edit" spidmax="4105"/>
    <o:shapelayout v:ext="edit">
      <o:idmap v:ext="edit" data="4"/>
    </o:shapelayout>
  </w:hdrShapeDefaults>
  <w:footnotePr>
    <w:footnote w:id="-1"/>
    <w:footnote w:id="0"/>
  </w:footnotePr>
  <w:endnotePr>
    <w:endnote w:id="-1"/>
    <w:endnote w:id="0"/>
  </w:endnotePr>
  <w:compat/>
  <w:rsids>
    <w:rsidRoot w:val="009925E1"/>
    <w:rsid w:val="00000986"/>
    <w:rsid w:val="000243D4"/>
    <w:rsid w:val="00024CC9"/>
    <w:rsid w:val="00027DBD"/>
    <w:rsid w:val="000305F7"/>
    <w:rsid w:val="00037100"/>
    <w:rsid w:val="00046A99"/>
    <w:rsid w:val="00046D6B"/>
    <w:rsid w:val="000503AD"/>
    <w:rsid w:val="00050CF3"/>
    <w:rsid w:val="00055503"/>
    <w:rsid w:val="00060A4C"/>
    <w:rsid w:val="00072F8B"/>
    <w:rsid w:val="00080E20"/>
    <w:rsid w:val="00082660"/>
    <w:rsid w:val="00093F62"/>
    <w:rsid w:val="00097A6A"/>
    <w:rsid w:val="000B0A0F"/>
    <w:rsid w:val="000B1FC3"/>
    <w:rsid w:val="000B2156"/>
    <w:rsid w:val="000B2632"/>
    <w:rsid w:val="000C03B1"/>
    <w:rsid w:val="000C12E0"/>
    <w:rsid w:val="000E088E"/>
    <w:rsid w:val="000F0F34"/>
    <w:rsid w:val="00102F3D"/>
    <w:rsid w:val="001042C9"/>
    <w:rsid w:val="001116CF"/>
    <w:rsid w:val="00112B48"/>
    <w:rsid w:val="001311C6"/>
    <w:rsid w:val="001327D1"/>
    <w:rsid w:val="001371D5"/>
    <w:rsid w:val="0013720A"/>
    <w:rsid w:val="00142140"/>
    <w:rsid w:val="001426EB"/>
    <w:rsid w:val="001428F7"/>
    <w:rsid w:val="001454C3"/>
    <w:rsid w:val="0014590A"/>
    <w:rsid w:val="00150EBD"/>
    <w:rsid w:val="00162F45"/>
    <w:rsid w:val="00165FEC"/>
    <w:rsid w:val="00170082"/>
    <w:rsid w:val="00171A00"/>
    <w:rsid w:val="00171FE7"/>
    <w:rsid w:val="00174A0F"/>
    <w:rsid w:val="00175583"/>
    <w:rsid w:val="0018360D"/>
    <w:rsid w:val="0018752B"/>
    <w:rsid w:val="001910C1"/>
    <w:rsid w:val="00191F4B"/>
    <w:rsid w:val="00192A4C"/>
    <w:rsid w:val="0019681C"/>
    <w:rsid w:val="00196D26"/>
    <w:rsid w:val="001A1E8A"/>
    <w:rsid w:val="001A3C7C"/>
    <w:rsid w:val="001B46D2"/>
    <w:rsid w:val="001C0DAB"/>
    <w:rsid w:val="001C3AC5"/>
    <w:rsid w:val="001C7B05"/>
    <w:rsid w:val="001D26FF"/>
    <w:rsid w:val="001E27C0"/>
    <w:rsid w:val="001E7A5C"/>
    <w:rsid w:val="001E7CCD"/>
    <w:rsid w:val="001F0BD4"/>
    <w:rsid w:val="001F55E7"/>
    <w:rsid w:val="001F5B60"/>
    <w:rsid w:val="00211EB5"/>
    <w:rsid w:val="00212AEF"/>
    <w:rsid w:val="00225AED"/>
    <w:rsid w:val="00231C39"/>
    <w:rsid w:val="00234FF9"/>
    <w:rsid w:val="00241A97"/>
    <w:rsid w:val="00250AE6"/>
    <w:rsid w:val="00251406"/>
    <w:rsid w:val="00252452"/>
    <w:rsid w:val="00266497"/>
    <w:rsid w:val="00271DEB"/>
    <w:rsid w:val="002725F8"/>
    <w:rsid w:val="00282CF7"/>
    <w:rsid w:val="00282D53"/>
    <w:rsid w:val="0028412C"/>
    <w:rsid w:val="00284831"/>
    <w:rsid w:val="00285CFC"/>
    <w:rsid w:val="0029140D"/>
    <w:rsid w:val="0029502D"/>
    <w:rsid w:val="00295059"/>
    <w:rsid w:val="0029632A"/>
    <w:rsid w:val="00296EF1"/>
    <w:rsid w:val="002A0AB7"/>
    <w:rsid w:val="002A143E"/>
    <w:rsid w:val="002B494B"/>
    <w:rsid w:val="002B57F4"/>
    <w:rsid w:val="002C0267"/>
    <w:rsid w:val="002C6FE3"/>
    <w:rsid w:val="002D040F"/>
    <w:rsid w:val="002D1370"/>
    <w:rsid w:val="002E3AC2"/>
    <w:rsid w:val="002F0FE8"/>
    <w:rsid w:val="002F4651"/>
    <w:rsid w:val="002F534F"/>
    <w:rsid w:val="002F7A85"/>
    <w:rsid w:val="003022AA"/>
    <w:rsid w:val="00304171"/>
    <w:rsid w:val="003110A6"/>
    <w:rsid w:val="00311B7A"/>
    <w:rsid w:val="0031245C"/>
    <w:rsid w:val="00312709"/>
    <w:rsid w:val="00324563"/>
    <w:rsid w:val="00325A9E"/>
    <w:rsid w:val="00326575"/>
    <w:rsid w:val="0032778A"/>
    <w:rsid w:val="003352A4"/>
    <w:rsid w:val="00337566"/>
    <w:rsid w:val="00340B8A"/>
    <w:rsid w:val="00343A47"/>
    <w:rsid w:val="0034781A"/>
    <w:rsid w:val="003579BE"/>
    <w:rsid w:val="0036687E"/>
    <w:rsid w:val="003679B7"/>
    <w:rsid w:val="003703DC"/>
    <w:rsid w:val="00370805"/>
    <w:rsid w:val="00371C7B"/>
    <w:rsid w:val="00386B8F"/>
    <w:rsid w:val="00387CBB"/>
    <w:rsid w:val="00390953"/>
    <w:rsid w:val="003A590D"/>
    <w:rsid w:val="003B3CEF"/>
    <w:rsid w:val="003B47AF"/>
    <w:rsid w:val="003C2B7A"/>
    <w:rsid w:val="003D1494"/>
    <w:rsid w:val="003E1DAC"/>
    <w:rsid w:val="00401B45"/>
    <w:rsid w:val="004157C4"/>
    <w:rsid w:val="00416FD2"/>
    <w:rsid w:val="004202BE"/>
    <w:rsid w:val="00427457"/>
    <w:rsid w:val="00436C83"/>
    <w:rsid w:val="00437031"/>
    <w:rsid w:val="0044604C"/>
    <w:rsid w:val="00454448"/>
    <w:rsid w:val="004564D7"/>
    <w:rsid w:val="004578F1"/>
    <w:rsid w:val="00464E17"/>
    <w:rsid w:val="00467361"/>
    <w:rsid w:val="0048130D"/>
    <w:rsid w:val="004829EB"/>
    <w:rsid w:val="00485E02"/>
    <w:rsid w:val="004874A0"/>
    <w:rsid w:val="00495C28"/>
    <w:rsid w:val="00496F89"/>
    <w:rsid w:val="00496FB4"/>
    <w:rsid w:val="004B273E"/>
    <w:rsid w:val="004B419E"/>
    <w:rsid w:val="004E0C3B"/>
    <w:rsid w:val="004E290E"/>
    <w:rsid w:val="004E3A44"/>
    <w:rsid w:val="004E5D10"/>
    <w:rsid w:val="004F2489"/>
    <w:rsid w:val="004F4971"/>
    <w:rsid w:val="004F59BA"/>
    <w:rsid w:val="00500AF0"/>
    <w:rsid w:val="00501A6F"/>
    <w:rsid w:val="00502F6C"/>
    <w:rsid w:val="00512CCF"/>
    <w:rsid w:val="005131DE"/>
    <w:rsid w:val="005155E5"/>
    <w:rsid w:val="00525463"/>
    <w:rsid w:val="00533CFD"/>
    <w:rsid w:val="00536ADF"/>
    <w:rsid w:val="005503FB"/>
    <w:rsid w:val="00552EA1"/>
    <w:rsid w:val="0055307E"/>
    <w:rsid w:val="00554635"/>
    <w:rsid w:val="005617AE"/>
    <w:rsid w:val="00572240"/>
    <w:rsid w:val="00576E1D"/>
    <w:rsid w:val="005A0371"/>
    <w:rsid w:val="005A34D8"/>
    <w:rsid w:val="005A56AE"/>
    <w:rsid w:val="005B12EA"/>
    <w:rsid w:val="005B7171"/>
    <w:rsid w:val="005C199F"/>
    <w:rsid w:val="005C3737"/>
    <w:rsid w:val="005D3D41"/>
    <w:rsid w:val="005E05E7"/>
    <w:rsid w:val="005E2864"/>
    <w:rsid w:val="005E3631"/>
    <w:rsid w:val="005E6402"/>
    <w:rsid w:val="005F6261"/>
    <w:rsid w:val="0060096E"/>
    <w:rsid w:val="00601393"/>
    <w:rsid w:val="0060344D"/>
    <w:rsid w:val="00610712"/>
    <w:rsid w:val="00611C8B"/>
    <w:rsid w:val="00611DC0"/>
    <w:rsid w:val="006150A2"/>
    <w:rsid w:val="00616EFD"/>
    <w:rsid w:val="00632E7F"/>
    <w:rsid w:val="00634730"/>
    <w:rsid w:val="006415E0"/>
    <w:rsid w:val="006463ED"/>
    <w:rsid w:val="00652146"/>
    <w:rsid w:val="00655230"/>
    <w:rsid w:val="006610AA"/>
    <w:rsid w:val="006620FA"/>
    <w:rsid w:val="00681E7A"/>
    <w:rsid w:val="006845FE"/>
    <w:rsid w:val="006874F3"/>
    <w:rsid w:val="00690988"/>
    <w:rsid w:val="006A0F00"/>
    <w:rsid w:val="006A1BC4"/>
    <w:rsid w:val="006A3152"/>
    <w:rsid w:val="006A4FCE"/>
    <w:rsid w:val="006B3F47"/>
    <w:rsid w:val="006B52E3"/>
    <w:rsid w:val="006B7335"/>
    <w:rsid w:val="006C290D"/>
    <w:rsid w:val="006C54FC"/>
    <w:rsid w:val="006D4A04"/>
    <w:rsid w:val="006E4890"/>
    <w:rsid w:val="006F437D"/>
    <w:rsid w:val="0071236B"/>
    <w:rsid w:val="007134AC"/>
    <w:rsid w:val="00715DCE"/>
    <w:rsid w:val="0071633F"/>
    <w:rsid w:val="00731B79"/>
    <w:rsid w:val="00736843"/>
    <w:rsid w:val="00741462"/>
    <w:rsid w:val="00743051"/>
    <w:rsid w:val="00745EBD"/>
    <w:rsid w:val="007540EE"/>
    <w:rsid w:val="00755A4C"/>
    <w:rsid w:val="00760910"/>
    <w:rsid w:val="00764675"/>
    <w:rsid w:val="00765E63"/>
    <w:rsid w:val="00773F9F"/>
    <w:rsid w:val="00780858"/>
    <w:rsid w:val="00781608"/>
    <w:rsid w:val="00786560"/>
    <w:rsid w:val="007A14DE"/>
    <w:rsid w:val="007A2617"/>
    <w:rsid w:val="007A4836"/>
    <w:rsid w:val="007B647F"/>
    <w:rsid w:val="007C11FC"/>
    <w:rsid w:val="007C3AC9"/>
    <w:rsid w:val="007C3D4B"/>
    <w:rsid w:val="007D4658"/>
    <w:rsid w:val="007D6D98"/>
    <w:rsid w:val="007D79A8"/>
    <w:rsid w:val="007E42D5"/>
    <w:rsid w:val="007F02A1"/>
    <w:rsid w:val="007F7E68"/>
    <w:rsid w:val="00802DA7"/>
    <w:rsid w:val="008206A7"/>
    <w:rsid w:val="00821FA0"/>
    <w:rsid w:val="008220BB"/>
    <w:rsid w:val="008269B9"/>
    <w:rsid w:val="00832888"/>
    <w:rsid w:val="008330D7"/>
    <w:rsid w:val="008335F5"/>
    <w:rsid w:val="0084398E"/>
    <w:rsid w:val="0084709D"/>
    <w:rsid w:val="008471A7"/>
    <w:rsid w:val="008549EC"/>
    <w:rsid w:val="008561C8"/>
    <w:rsid w:val="00856D3A"/>
    <w:rsid w:val="00863FAE"/>
    <w:rsid w:val="00875444"/>
    <w:rsid w:val="008824B8"/>
    <w:rsid w:val="00883C3C"/>
    <w:rsid w:val="0089378E"/>
    <w:rsid w:val="008A198D"/>
    <w:rsid w:val="008A3F05"/>
    <w:rsid w:val="008B095C"/>
    <w:rsid w:val="008B1FF8"/>
    <w:rsid w:val="008B54CF"/>
    <w:rsid w:val="008B7226"/>
    <w:rsid w:val="008B7854"/>
    <w:rsid w:val="008C07A4"/>
    <w:rsid w:val="008C2427"/>
    <w:rsid w:val="008C5297"/>
    <w:rsid w:val="008C5BFD"/>
    <w:rsid w:val="008D359F"/>
    <w:rsid w:val="008E040B"/>
    <w:rsid w:val="008E103D"/>
    <w:rsid w:val="008E2E56"/>
    <w:rsid w:val="008E478D"/>
    <w:rsid w:val="008F00F9"/>
    <w:rsid w:val="008F54A0"/>
    <w:rsid w:val="0090063C"/>
    <w:rsid w:val="009028BF"/>
    <w:rsid w:val="009031C1"/>
    <w:rsid w:val="00903D9C"/>
    <w:rsid w:val="00904881"/>
    <w:rsid w:val="009115D7"/>
    <w:rsid w:val="00911D2A"/>
    <w:rsid w:val="00914F80"/>
    <w:rsid w:val="009162F5"/>
    <w:rsid w:val="009234EF"/>
    <w:rsid w:val="00925DCB"/>
    <w:rsid w:val="009445F0"/>
    <w:rsid w:val="00946BA5"/>
    <w:rsid w:val="00954581"/>
    <w:rsid w:val="009704B6"/>
    <w:rsid w:val="00982DA5"/>
    <w:rsid w:val="0098423C"/>
    <w:rsid w:val="009869CC"/>
    <w:rsid w:val="0098751B"/>
    <w:rsid w:val="009925E1"/>
    <w:rsid w:val="0099335C"/>
    <w:rsid w:val="00993452"/>
    <w:rsid w:val="009A5568"/>
    <w:rsid w:val="009B04F5"/>
    <w:rsid w:val="009B08DC"/>
    <w:rsid w:val="009B5813"/>
    <w:rsid w:val="009C0877"/>
    <w:rsid w:val="009C1FA9"/>
    <w:rsid w:val="009C3EC2"/>
    <w:rsid w:val="009C7B9D"/>
    <w:rsid w:val="009D7573"/>
    <w:rsid w:val="00A0026D"/>
    <w:rsid w:val="00A00504"/>
    <w:rsid w:val="00A05095"/>
    <w:rsid w:val="00A10D47"/>
    <w:rsid w:val="00A14444"/>
    <w:rsid w:val="00A2066B"/>
    <w:rsid w:val="00A24DB5"/>
    <w:rsid w:val="00A274CF"/>
    <w:rsid w:val="00A428D2"/>
    <w:rsid w:val="00A44F71"/>
    <w:rsid w:val="00A459DF"/>
    <w:rsid w:val="00A46087"/>
    <w:rsid w:val="00A46489"/>
    <w:rsid w:val="00A50602"/>
    <w:rsid w:val="00A57BE2"/>
    <w:rsid w:val="00A61461"/>
    <w:rsid w:val="00A6194E"/>
    <w:rsid w:val="00A63D5A"/>
    <w:rsid w:val="00A6468F"/>
    <w:rsid w:val="00A7422E"/>
    <w:rsid w:val="00A74E18"/>
    <w:rsid w:val="00A75040"/>
    <w:rsid w:val="00A75328"/>
    <w:rsid w:val="00A94489"/>
    <w:rsid w:val="00AA37A5"/>
    <w:rsid w:val="00AA41F1"/>
    <w:rsid w:val="00AA5807"/>
    <w:rsid w:val="00AA6413"/>
    <w:rsid w:val="00AB06E8"/>
    <w:rsid w:val="00AB0C97"/>
    <w:rsid w:val="00AB52C0"/>
    <w:rsid w:val="00AC451C"/>
    <w:rsid w:val="00AC7549"/>
    <w:rsid w:val="00AD21D0"/>
    <w:rsid w:val="00AE2CA0"/>
    <w:rsid w:val="00AE3188"/>
    <w:rsid w:val="00AE630F"/>
    <w:rsid w:val="00AE6B68"/>
    <w:rsid w:val="00AF24CD"/>
    <w:rsid w:val="00AF45A5"/>
    <w:rsid w:val="00AF7FA4"/>
    <w:rsid w:val="00B05CBC"/>
    <w:rsid w:val="00B06FF6"/>
    <w:rsid w:val="00B10865"/>
    <w:rsid w:val="00B10906"/>
    <w:rsid w:val="00B174BC"/>
    <w:rsid w:val="00B24A70"/>
    <w:rsid w:val="00B30818"/>
    <w:rsid w:val="00B37CBC"/>
    <w:rsid w:val="00B424C4"/>
    <w:rsid w:val="00B5185F"/>
    <w:rsid w:val="00B52B37"/>
    <w:rsid w:val="00B52D3A"/>
    <w:rsid w:val="00B60C2C"/>
    <w:rsid w:val="00B63276"/>
    <w:rsid w:val="00B67F58"/>
    <w:rsid w:val="00B711D2"/>
    <w:rsid w:val="00B77ADF"/>
    <w:rsid w:val="00B816BA"/>
    <w:rsid w:val="00B8373D"/>
    <w:rsid w:val="00B83B87"/>
    <w:rsid w:val="00B84234"/>
    <w:rsid w:val="00B87699"/>
    <w:rsid w:val="00B9220C"/>
    <w:rsid w:val="00B957FD"/>
    <w:rsid w:val="00BA737E"/>
    <w:rsid w:val="00BB2B8C"/>
    <w:rsid w:val="00BB651B"/>
    <w:rsid w:val="00BC1EFE"/>
    <w:rsid w:val="00BC3CA8"/>
    <w:rsid w:val="00BD114E"/>
    <w:rsid w:val="00BD141A"/>
    <w:rsid w:val="00BF1405"/>
    <w:rsid w:val="00BF206C"/>
    <w:rsid w:val="00BF4B3E"/>
    <w:rsid w:val="00BF5579"/>
    <w:rsid w:val="00BF6BFF"/>
    <w:rsid w:val="00BF6FFC"/>
    <w:rsid w:val="00C00B1E"/>
    <w:rsid w:val="00C05ACE"/>
    <w:rsid w:val="00C14330"/>
    <w:rsid w:val="00C155B1"/>
    <w:rsid w:val="00C24B07"/>
    <w:rsid w:val="00C339DA"/>
    <w:rsid w:val="00C361E1"/>
    <w:rsid w:val="00C36F5F"/>
    <w:rsid w:val="00C54C99"/>
    <w:rsid w:val="00C55E3C"/>
    <w:rsid w:val="00C671E0"/>
    <w:rsid w:val="00C70AF0"/>
    <w:rsid w:val="00C72367"/>
    <w:rsid w:val="00C73EA6"/>
    <w:rsid w:val="00C77549"/>
    <w:rsid w:val="00C7784A"/>
    <w:rsid w:val="00C80407"/>
    <w:rsid w:val="00C9320C"/>
    <w:rsid w:val="00C97A18"/>
    <w:rsid w:val="00CA48A8"/>
    <w:rsid w:val="00CA7713"/>
    <w:rsid w:val="00CB07F1"/>
    <w:rsid w:val="00CB212D"/>
    <w:rsid w:val="00CC04BF"/>
    <w:rsid w:val="00CC41CD"/>
    <w:rsid w:val="00CC6F64"/>
    <w:rsid w:val="00CD34AC"/>
    <w:rsid w:val="00CD5DE9"/>
    <w:rsid w:val="00CD698B"/>
    <w:rsid w:val="00CE0329"/>
    <w:rsid w:val="00CE0E76"/>
    <w:rsid w:val="00CE1470"/>
    <w:rsid w:val="00CF37A6"/>
    <w:rsid w:val="00CF5146"/>
    <w:rsid w:val="00CF5599"/>
    <w:rsid w:val="00D0725A"/>
    <w:rsid w:val="00D0745E"/>
    <w:rsid w:val="00D10AE8"/>
    <w:rsid w:val="00D10C17"/>
    <w:rsid w:val="00D11229"/>
    <w:rsid w:val="00D115C9"/>
    <w:rsid w:val="00D133FF"/>
    <w:rsid w:val="00D3037B"/>
    <w:rsid w:val="00D32B55"/>
    <w:rsid w:val="00D3486A"/>
    <w:rsid w:val="00D35122"/>
    <w:rsid w:val="00D46ED2"/>
    <w:rsid w:val="00D47E5F"/>
    <w:rsid w:val="00D53980"/>
    <w:rsid w:val="00D71C80"/>
    <w:rsid w:val="00D74C8D"/>
    <w:rsid w:val="00D7744E"/>
    <w:rsid w:val="00D778B4"/>
    <w:rsid w:val="00D82B79"/>
    <w:rsid w:val="00D8334C"/>
    <w:rsid w:val="00D84824"/>
    <w:rsid w:val="00D85CA7"/>
    <w:rsid w:val="00D94BE0"/>
    <w:rsid w:val="00D970D5"/>
    <w:rsid w:val="00DA0582"/>
    <w:rsid w:val="00DA2073"/>
    <w:rsid w:val="00DA56D7"/>
    <w:rsid w:val="00DB0887"/>
    <w:rsid w:val="00DB1DF4"/>
    <w:rsid w:val="00DB2263"/>
    <w:rsid w:val="00DB4832"/>
    <w:rsid w:val="00DC45A4"/>
    <w:rsid w:val="00DD5A27"/>
    <w:rsid w:val="00DD6384"/>
    <w:rsid w:val="00DD7624"/>
    <w:rsid w:val="00DF2D2E"/>
    <w:rsid w:val="00DF5ADD"/>
    <w:rsid w:val="00DF69B0"/>
    <w:rsid w:val="00DF6FAF"/>
    <w:rsid w:val="00E003FA"/>
    <w:rsid w:val="00E02FF4"/>
    <w:rsid w:val="00E05CF5"/>
    <w:rsid w:val="00E168C3"/>
    <w:rsid w:val="00E205EC"/>
    <w:rsid w:val="00E27B05"/>
    <w:rsid w:val="00E329E2"/>
    <w:rsid w:val="00E33121"/>
    <w:rsid w:val="00E34A76"/>
    <w:rsid w:val="00E426EF"/>
    <w:rsid w:val="00E53EB3"/>
    <w:rsid w:val="00E556B9"/>
    <w:rsid w:val="00E56082"/>
    <w:rsid w:val="00E65081"/>
    <w:rsid w:val="00E7060B"/>
    <w:rsid w:val="00E75180"/>
    <w:rsid w:val="00E802AF"/>
    <w:rsid w:val="00E83851"/>
    <w:rsid w:val="00E847AA"/>
    <w:rsid w:val="00EA154C"/>
    <w:rsid w:val="00EB3A9B"/>
    <w:rsid w:val="00EB4FBA"/>
    <w:rsid w:val="00EB7166"/>
    <w:rsid w:val="00ED68ED"/>
    <w:rsid w:val="00ED777B"/>
    <w:rsid w:val="00ED7B7C"/>
    <w:rsid w:val="00EE01C1"/>
    <w:rsid w:val="00EE502F"/>
    <w:rsid w:val="00EF0872"/>
    <w:rsid w:val="00EF270F"/>
    <w:rsid w:val="00F01902"/>
    <w:rsid w:val="00F01DDC"/>
    <w:rsid w:val="00F02621"/>
    <w:rsid w:val="00F32E28"/>
    <w:rsid w:val="00F37AE5"/>
    <w:rsid w:val="00F46959"/>
    <w:rsid w:val="00F504AD"/>
    <w:rsid w:val="00F51257"/>
    <w:rsid w:val="00F512CF"/>
    <w:rsid w:val="00F55E38"/>
    <w:rsid w:val="00F56E79"/>
    <w:rsid w:val="00F57F43"/>
    <w:rsid w:val="00F61B96"/>
    <w:rsid w:val="00F67C2B"/>
    <w:rsid w:val="00F722A6"/>
    <w:rsid w:val="00F738EC"/>
    <w:rsid w:val="00F77A1E"/>
    <w:rsid w:val="00F81296"/>
    <w:rsid w:val="00F827CB"/>
    <w:rsid w:val="00F82B0F"/>
    <w:rsid w:val="00F84450"/>
    <w:rsid w:val="00F85513"/>
    <w:rsid w:val="00F96CE2"/>
    <w:rsid w:val="00FB5777"/>
    <w:rsid w:val="00FB7DFA"/>
    <w:rsid w:val="00FC1854"/>
    <w:rsid w:val="00FD0813"/>
    <w:rsid w:val="00FD0D09"/>
    <w:rsid w:val="00FD2600"/>
    <w:rsid w:val="00FD3FCC"/>
    <w:rsid w:val="00FD7B6D"/>
    <w:rsid w:val="00FE226F"/>
    <w:rsid w:val="00FF301D"/>
    <w:rsid w:val="00FF5A67"/>
    <w:rsid w:val="00FF64AA"/>
  </w:rsids>
  <m:mathPr>
    <m:mathFont m:val="Apple Chancery"/>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105"/>
    <o:shapelayout v:ext="edit">
      <o:idmap v:ext="edit" data="1"/>
      <o:regrouptable v:ext="edit">
        <o:entry new="1" old="0"/>
        <o:entry new="2" old="0"/>
        <o:entry new="3" old="2"/>
        <o:entry new="4" old="0"/>
        <o:entry new="5" old="0"/>
        <o:entry new="6" old="5"/>
        <o:entry new="7"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76">
    <w:lsdException w:name="heading 1" w:uiPriority="9" w:qFormat="1"/>
    <w:lsdException w:name="heading 2" w:uiPriority="9" w:qFormat="1"/>
    <w:lsdException w:name="heading 3" w:uiPriority="9" w:qFormat="1"/>
    <w:lsdException w:name="heading 4" w:uiPriority="9" w:qFormat="1"/>
    <w:lsdException w:name="toc 1" w:uiPriority="39"/>
    <w:lsdException w:name="toc 2" w:uiPriority="39"/>
    <w:lsdException w:name="toc 3" w:uiPriority="39"/>
    <w:lsdException w:name="header" w:uiPriority="99"/>
    <w:lsdException w:name="footer" w:uiPriority="99"/>
    <w:lsdException w:name="Title" w:uiPriority="10" w:qFormat="1"/>
    <w:lsdException w:name="Hyperlink" w:uiPriority="99"/>
    <w:lsdException w:name="FollowedHyperlink" w:uiPriority="99"/>
    <w:lsdException w:name="HTML Preformatted" w:uiPriority="99"/>
    <w:lsdException w:name="Balloon Text" w:uiPriority="99"/>
    <w:lsdException w:name="No Spacing" w:uiPriority="1" w:qFormat="1"/>
    <w:lsdException w:name="List Paragraph" w:uiPriority="34" w:qFormat="1"/>
    <w:lsdException w:name="Intense Emphasis" w:uiPriority="21" w:qFormat="1"/>
  </w:latentStyles>
  <w:style w:type="paragraph" w:default="1" w:styleId="Normal">
    <w:name w:val="Normal"/>
    <w:qFormat/>
    <w:rsid w:val="002D1370"/>
    <w:pPr>
      <w:spacing w:after="0"/>
    </w:pPr>
    <w:rPr>
      <w:rFonts w:ascii="Menlo Regular" w:hAnsi="Menlo Regular"/>
      <w:color w:val="000000"/>
    </w:rPr>
  </w:style>
  <w:style w:type="paragraph" w:styleId="Heading1">
    <w:name w:val="heading 1"/>
    <w:basedOn w:val="Normal"/>
    <w:next w:val="Normal"/>
    <w:link w:val="Heading1Char"/>
    <w:uiPriority w:val="9"/>
    <w:qFormat/>
    <w:rsid w:val="006B3F47"/>
    <w:pPr>
      <w:outlineLvl w:val="0"/>
    </w:pPr>
    <w:rPr>
      <w:rFonts w:cstheme="minorHAnsi"/>
      <w:color w:val="1F497D" w:themeColor="text2"/>
      <w:sz w:val="52"/>
      <w:szCs w:val="52"/>
    </w:rPr>
  </w:style>
  <w:style w:type="paragraph" w:styleId="Heading2">
    <w:name w:val="heading 2"/>
    <w:basedOn w:val="Normal"/>
    <w:next w:val="Normal"/>
    <w:link w:val="Heading2Char"/>
    <w:uiPriority w:val="9"/>
    <w:unhideWhenUsed/>
    <w:qFormat/>
    <w:rsid w:val="006B3F47"/>
    <w:pPr>
      <w:outlineLvl w:val="1"/>
    </w:pPr>
    <w:rPr>
      <w:rFonts w:cstheme="minorHAnsi"/>
      <w:b/>
      <w:bCs/>
      <w:i/>
      <w:sz w:val="32"/>
      <w:szCs w:val="32"/>
    </w:rPr>
  </w:style>
  <w:style w:type="paragraph" w:styleId="Heading3">
    <w:name w:val="heading 3"/>
    <w:basedOn w:val="Normal"/>
    <w:next w:val="Normal"/>
    <w:link w:val="Heading3Char"/>
    <w:uiPriority w:val="9"/>
    <w:unhideWhenUsed/>
    <w:qFormat/>
    <w:rsid w:val="006B3F47"/>
    <w:pPr>
      <w:ind w:firstLine="720"/>
      <w:outlineLvl w:val="2"/>
    </w:pPr>
    <w:rPr>
      <w:rFonts w:cstheme="minorHAnsi"/>
      <w:b/>
      <w:bCs/>
      <w:i/>
      <w:sz w:val="32"/>
      <w:szCs w:val="32"/>
    </w:rPr>
  </w:style>
  <w:style w:type="paragraph" w:styleId="Heading4">
    <w:name w:val="heading 4"/>
    <w:basedOn w:val="Normal"/>
    <w:next w:val="Normal"/>
    <w:link w:val="Heading4Char"/>
    <w:uiPriority w:val="9"/>
    <w:unhideWhenUsed/>
    <w:qFormat/>
    <w:rsid w:val="001C0DA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
    <w:uiPriority w:val="99"/>
    <w:semiHidden/>
    <w:unhideWhenUsed/>
    <w:rsid w:val="00821FA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1FA0"/>
    <w:rPr>
      <w:rFonts w:ascii="Tahoma" w:hAnsi="Tahoma" w:cs="Tahoma"/>
      <w:sz w:val="16"/>
      <w:szCs w:val="16"/>
    </w:rPr>
  </w:style>
  <w:style w:type="paragraph" w:styleId="Header">
    <w:name w:val="header"/>
    <w:basedOn w:val="Normal"/>
    <w:link w:val="HeaderChar"/>
    <w:uiPriority w:val="99"/>
    <w:unhideWhenUsed/>
    <w:rsid w:val="00821FA0"/>
    <w:pPr>
      <w:tabs>
        <w:tab w:val="center" w:pos="4680"/>
        <w:tab w:val="right" w:pos="9360"/>
      </w:tabs>
      <w:spacing w:line="240" w:lineRule="auto"/>
    </w:pPr>
  </w:style>
  <w:style w:type="character" w:customStyle="1" w:styleId="HeaderChar">
    <w:name w:val="Header Char"/>
    <w:basedOn w:val="DefaultParagraphFont"/>
    <w:link w:val="Header"/>
    <w:uiPriority w:val="99"/>
    <w:rsid w:val="00821FA0"/>
  </w:style>
  <w:style w:type="paragraph" w:styleId="Footer">
    <w:name w:val="footer"/>
    <w:basedOn w:val="Normal"/>
    <w:link w:val="FooterChar"/>
    <w:uiPriority w:val="99"/>
    <w:unhideWhenUsed/>
    <w:rsid w:val="00821FA0"/>
    <w:pPr>
      <w:tabs>
        <w:tab w:val="center" w:pos="4680"/>
        <w:tab w:val="right" w:pos="9360"/>
      </w:tabs>
      <w:spacing w:line="240" w:lineRule="auto"/>
    </w:pPr>
  </w:style>
  <w:style w:type="character" w:customStyle="1" w:styleId="FooterChar">
    <w:name w:val="Footer Char"/>
    <w:basedOn w:val="DefaultParagraphFont"/>
    <w:link w:val="Footer"/>
    <w:uiPriority w:val="99"/>
    <w:rsid w:val="00821FA0"/>
  </w:style>
  <w:style w:type="paragraph" w:styleId="NoSpacing">
    <w:name w:val="No Spacing"/>
    <w:basedOn w:val="Normal"/>
    <w:uiPriority w:val="1"/>
    <w:qFormat/>
    <w:rsid w:val="00821FA0"/>
    <w:pPr>
      <w:spacing w:line="240" w:lineRule="auto"/>
    </w:pPr>
    <w:rPr>
      <w:rFonts w:cs="Times New Roman"/>
      <w:color w:val="000000" w:themeColor="text1"/>
      <w:szCs w:val="20"/>
      <w:lang w:eastAsia="ja-JP"/>
    </w:rPr>
  </w:style>
  <w:style w:type="character" w:styleId="Hyperlink">
    <w:name w:val="Hyperlink"/>
    <w:basedOn w:val="DefaultParagraphFont"/>
    <w:uiPriority w:val="99"/>
    <w:unhideWhenUsed/>
    <w:rsid w:val="007B647F"/>
    <w:rPr>
      <w:color w:val="0000FF"/>
      <w:u w:val="single"/>
    </w:rPr>
  </w:style>
  <w:style w:type="paragraph" w:styleId="TOC2">
    <w:name w:val="toc 2"/>
    <w:basedOn w:val="Normal"/>
    <w:next w:val="Normal"/>
    <w:autoRedefine/>
    <w:uiPriority w:val="39"/>
    <w:unhideWhenUsed/>
    <w:rsid w:val="007B647F"/>
    <w:pPr>
      <w:spacing w:after="100"/>
      <w:ind w:left="220"/>
    </w:pPr>
  </w:style>
  <w:style w:type="paragraph" w:styleId="TOC3">
    <w:name w:val="toc 3"/>
    <w:basedOn w:val="Normal"/>
    <w:next w:val="Normal"/>
    <w:autoRedefine/>
    <w:uiPriority w:val="39"/>
    <w:unhideWhenUsed/>
    <w:rsid w:val="007B647F"/>
    <w:pPr>
      <w:spacing w:after="100"/>
      <w:ind w:left="440"/>
    </w:pPr>
  </w:style>
  <w:style w:type="character" w:customStyle="1" w:styleId="Heading1Char">
    <w:name w:val="Heading 1 Char"/>
    <w:basedOn w:val="DefaultParagraphFont"/>
    <w:link w:val="Heading1"/>
    <w:uiPriority w:val="9"/>
    <w:rsid w:val="006B3F47"/>
    <w:rPr>
      <w:rFonts w:cstheme="minorHAnsi"/>
      <w:color w:val="1F497D" w:themeColor="text2"/>
      <w:sz w:val="52"/>
      <w:szCs w:val="52"/>
    </w:rPr>
  </w:style>
  <w:style w:type="character" w:customStyle="1" w:styleId="Heading2Char">
    <w:name w:val="Heading 2 Char"/>
    <w:basedOn w:val="DefaultParagraphFont"/>
    <w:link w:val="Heading2"/>
    <w:uiPriority w:val="9"/>
    <w:rsid w:val="006B3F47"/>
    <w:rPr>
      <w:rFonts w:cstheme="minorHAnsi"/>
      <w:b/>
      <w:bCs/>
      <w:i/>
      <w:sz w:val="32"/>
      <w:szCs w:val="32"/>
    </w:rPr>
  </w:style>
  <w:style w:type="character" w:customStyle="1" w:styleId="Heading3Char">
    <w:name w:val="Heading 3 Char"/>
    <w:basedOn w:val="DefaultParagraphFont"/>
    <w:link w:val="Heading3"/>
    <w:uiPriority w:val="9"/>
    <w:rsid w:val="006B3F47"/>
    <w:rPr>
      <w:rFonts w:cstheme="minorHAnsi"/>
      <w:b/>
      <w:bCs/>
      <w:i/>
      <w:sz w:val="32"/>
      <w:szCs w:val="32"/>
    </w:rPr>
  </w:style>
  <w:style w:type="paragraph" w:styleId="TOC1">
    <w:name w:val="toc 1"/>
    <w:basedOn w:val="Normal"/>
    <w:next w:val="Normal"/>
    <w:autoRedefine/>
    <w:uiPriority w:val="39"/>
    <w:unhideWhenUsed/>
    <w:rsid w:val="002D1370"/>
    <w:pPr>
      <w:spacing w:after="100"/>
    </w:pPr>
  </w:style>
  <w:style w:type="paragraph" w:styleId="ListParagraph">
    <w:name w:val="List Paragraph"/>
    <w:basedOn w:val="Normal"/>
    <w:uiPriority w:val="34"/>
    <w:qFormat/>
    <w:rsid w:val="00F67C2B"/>
    <w:pPr>
      <w:spacing w:line="240" w:lineRule="auto"/>
      <w:ind w:left="720"/>
      <w:contextualSpacing/>
    </w:pPr>
    <w:rPr>
      <w:sz w:val="24"/>
      <w:szCs w:val="24"/>
    </w:rPr>
  </w:style>
  <w:style w:type="paragraph" w:styleId="Title">
    <w:name w:val="Title"/>
    <w:basedOn w:val="Normal"/>
    <w:next w:val="Normal"/>
    <w:link w:val="TitleChar"/>
    <w:uiPriority w:val="10"/>
    <w:qFormat/>
    <w:rsid w:val="001F55E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F55E7"/>
    <w:rPr>
      <w:rFonts w:asciiTheme="majorHAnsi" w:eastAsiaTheme="majorEastAsia" w:hAnsiTheme="majorHAnsi" w:cstheme="majorBidi"/>
      <w:color w:val="17365D" w:themeColor="text2" w:themeShade="BF"/>
      <w:spacing w:val="5"/>
      <w:kern w:val="28"/>
      <w:sz w:val="52"/>
      <w:szCs w:val="52"/>
    </w:rPr>
  </w:style>
  <w:style w:type="paragraph" w:styleId="HTMLPreformatted">
    <w:name w:val="HTML Preformatted"/>
    <w:basedOn w:val="Normal"/>
    <w:link w:val="HTMLPreformattedChar"/>
    <w:uiPriority w:val="99"/>
    <w:unhideWhenUsed/>
    <w:rsid w:val="00137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371D5"/>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1C0DAB"/>
    <w:rPr>
      <w:rFonts w:asciiTheme="majorHAnsi" w:eastAsiaTheme="majorEastAsia" w:hAnsiTheme="majorHAnsi" w:cstheme="majorBidi"/>
      <w:i/>
      <w:iCs/>
      <w:color w:val="365F91" w:themeColor="accent1" w:themeShade="BF"/>
    </w:rPr>
  </w:style>
  <w:style w:type="paragraph" w:customStyle="1" w:styleId="Style1">
    <w:name w:val="Style1"/>
    <w:basedOn w:val="Normal"/>
    <w:link w:val="Style1Char"/>
    <w:qFormat/>
    <w:rsid w:val="001C0DA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5" w:after="215" w:line="240" w:lineRule="auto"/>
      <w:ind w:left="215" w:right="215"/>
    </w:pPr>
    <w:rPr>
      <w:rFonts w:ascii="Century Gothic" w:eastAsia="Times New Roman" w:hAnsi="Century Gothic" w:cs="Courier New"/>
      <w:color w:val="336666"/>
      <w:sz w:val="20"/>
      <w:szCs w:val="20"/>
    </w:rPr>
  </w:style>
  <w:style w:type="paragraph" w:customStyle="1" w:styleId="Style2">
    <w:name w:val="Style2"/>
    <w:basedOn w:val="Style1"/>
    <w:link w:val="Style2Char"/>
    <w:qFormat/>
    <w:rsid w:val="00D35122"/>
  </w:style>
  <w:style w:type="character" w:customStyle="1" w:styleId="Style1Char">
    <w:name w:val="Style1 Char"/>
    <w:basedOn w:val="DefaultParagraphFont"/>
    <w:link w:val="Style1"/>
    <w:rsid w:val="001C0DAB"/>
    <w:rPr>
      <w:rFonts w:ascii="Century Gothic" w:eastAsia="Times New Roman" w:hAnsi="Century Gothic" w:cs="Courier New"/>
      <w:color w:val="336666"/>
      <w:sz w:val="20"/>
      <w:szCs w:val="20"/>
      <w:shd w:val="clear" w:color="auto" w:fill="F7F7F7"/>
    </w:rPr>
  </w:style>
  <w:style w:type="character" w:styleId="IntenseEmphasis">
    <w:name w:val="Intense Emphasis"/>
    <w:basedOn w:val="DefaultParagraphFont"/>
    <w:uiPriority w:val="21"/>
    <w:qFormat/>
    <w:rsid w:val="00DA0582"/>
    <w:rPr>
      <w:i/>
      <w:iCs/>
      <w:color w:val="4F81BD" w:themeColor="accent1"/>
    </w:rPr>
  </w:style>
  <w:style w:type="character" w:customStyle="1" w:styleId="Style2Char">
    <w:name w:val="Style2 Char"/>
    <w:basedOn w:val="Style1Char"/>
    <w:link w:val="Style2"/>
    <w:rsid w:val="00D35122"/>
    <w:rPr>
      <w:rFonts w:ascii="Century Gothic" w:eastAsia="Times New Roman" w:hAnsi="Century Gothic" w:cs="Courier New"/>
      <w:color w:val="336666"/>
      <w:sz w:val="20"/>
      <w:szCs w:val="20"/>
      <w:shd w:val="clear" w:color="auto" w:fill="F7F7F7"/>
    </w:rPr>
  </w:style>
  <w:style w:type="character" w:styleId="FollowedHyperlink">
    <w:name w:val="FollowedHyperlink"/>
    <w:basedOn w:val="DefaultParagraphFont"/>
    <w:uiPriority w:val="99"/>
    <w:semiHidden/>
    <w:unhideWhenUsed/>
    <w:rsid w:val="00781608"/>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203981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Business%20Docs\List%20Forward,%20LLC\_Corporate\Footmarks-TemplateDefaul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Confidential and Proprietary - List Forward, LLC ©2012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F35A9C-2956-6B47-86B1-07171E9D5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Docs\List Forward, LLC\_Corporate\Footmarks-TemplateDefault.dotx</Template>
  <TotalTime>820</TotalTime>
  <Pages>11</Pages>
  <Words>1262</Words>
  <Characters>7196</Characters>
  <Application>Microsoft Macintosh Word</Application>
  <DocSecurity>0</DocSecurity>
  <Lines>59</Lines>
  <Paragraphs>14</Paragraphs>
  <ScaleCrop>false</ScaleCrop>
  <HeadingPairs>
    <vt:vector size="2" baseType="variant">
      <vt:variant>
        <vt:lpstr>Title</vt:lpstr>
      </vt:variant>
      <vt:variant>
        <vt:i4>1</vt:i4>
      </vt:variant>
    </vt:vector>
  </HeadingPairs>
  <TitlesOfParts>
    <vt:vector size="1" baseType="lpstr">
      <vt:lpstr>Confidential and Proprietary – Footmarks, Inc. ©2013</vt:lpstr>
    </vt:vector>
  </TitlesOfParts>
  <Company/>
  <LinksUpToDate>false</LinksUpToDate>
  <CharactersWithSpaces>8837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Confidential and Proprietary – Footmarks, Inc. ©2013</dc:title>
  <dc:creator>Ryan</dc:creator>
  <cp:lastModifiedBy>casey graika</cp:lastModifiedBy>
  <cp:revision>108</cp:revision>
  <cp:lastPrinted>2014-09-02T20:13:00Z</cp:lastPrinted>
  <dcterms:created xsi:type="dcterms:W3CDTF">2013-05-10T00:35:00Z</dcterms:created>
  <dcterms:modified xsi:type="dcterms:W3CDTF">2014-09-03T17:56:00Z</dcterms:modified>
</cp:coreProperties>
</file>